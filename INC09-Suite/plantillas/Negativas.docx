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3376" w14:textId="77777777" w:rsidR="00350729" w:rsidRPr="008976F1" w:rsidRDefault="006303D4" w:rsidP="002021F5">
      <w:pPr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       </w:t>
      </w:r>
      <w:r w:rsidR="00350729" w:rsidRPr="008976F1">
        <w:rPr>
          <w:rFonts w:ascii="Noto Sans" w:hAnsi="Noto Sans" w:cs="Noto Sans"/>
          <w:b/>
          <w:sz w:val="18"/>
          <w:szCs w:val="18"/>
          <w:lang w:val="es-ES" w:eastAsia="es-ES"/>
        </w:rPr>
        <w:t>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9"/>
        <w:gridCol w:w="67"/>
        <w:gridCol w:w="5313"/>
        <w:gridCol w:w="993"/>
        <w:gridCol w:w="2316"/>
      </w:tblGrid>
      <w:tr w:rsidR="00350729" w:rsidRPr="008976F1" w14:paraId="110C0A31" w14:textId="77777777" w:rsidTr="0058376E">
        <w:trPr>
          <w:trHeight w:val="354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0BDBF9D5" w14:textId="77777777" w:rsidR="00350729" w:rsidRPr="008976F1" w:rsidRDefault="006303D4" w:rsidP="00653FA4">
            <w:pPr>
              <w:jc w:val="center"/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  <w:t xml:space="preserve">   </w:t>
            </w:r>
            <w:r w:rsidR="00350729" w:rsidRPr="008976F1"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  <w:t>Datos del patrón</w:t>
            </w:r>
          </w:p>
        </w:tc>
      </w:tr>
      <w:tr w:rsidR="00350729" w:rsidRPr="008976F1" w14:paraId="227173D2" w14:textId="77777777" w:rsidTr="008976F1">
        <w:trPr>
          <w:trHeight w:val="465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BAEB" w14:textId="77777777" w:rsidR="00350729" w:rsidRPr="008976F1" w:rsidRDefault="00350729" w:rsidP="004C7242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Nombre del patrón</w:t>
            </w:r>
          </w:p>
        </w:tc>
        <w:tc>
          <w:tcPr>
            <w:tcW w:w="25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76EE" w14:textId="0093FE23" w:rsidR="00350729" w:rsidRPr="008976F1" w:rsidRDefault="0031330D" w:rsidP="004C7242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</w:rPr>
              <w:t>Nombre_Patron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94CB9" w14:textId="77777777" w:rsidR="00350729" w:rsidRPr="008976F1" w:rsidRDefault="00350729" w:rsidP="004C7242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Registro Patronal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11AE5" w14:textId="4BC1A637" w:rsidR="00350729" w:rsidRPr="008976F1" w:rsidRDefault="0031330D" w:rsidP="004C7242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E4727F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4C7242" w:rsidRPr="008976F1" w14:paraId="7E70797E" w14:textId="77777777" w:rsidTr="008976F1">
        <w:trPr>
          <w:trHeight w:val="331"/>
        </w:trPr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14B5" w14:textId="77777777" w:rsidR="004C7242" w:rsidRPr="008976F1" w:rsidRDefault="004C7242" w:rsidP="004C7242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proofErr w:type="gramStart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Domicilio a verificar</w:t>
            </w:r>
            <w:proofErr w:type="gramEnd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 xml:space="preserve"> </w:t>
            </w:r>
          </w:p>
        </w:tc>
        <w:tc>
          <w:tcPr>
            <w:tcW w:w="40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84BCB" w14:textId="627E241E" w:rsidR="004C7242" w:rsidRPr="008976F1" w:rsidRDefault="0031330D" w:rsidP="004C7242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F25F17">
              <w:rPr>
                <w:rFonts w:ascii="Noto Sans" w:hAnsi="Noto Sans" w:cs="Noto Sans"/>
                <w:b/>
                <w:sz w:val="18"/>
                <w:szCs w:val="18"/>
              </w:rPr>
              <w:t>Domicilio_ Verificar</w:t>
            </w:r>
          </w:p>
        </w:tc>
      </w:tr>
      <w:tr w:rsidR="004C7242" w:rsidRPr="008976F1" w14:paraId="1D7E6444" w14:textId="77777777" w:rsidTr="008976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430" w:type="pct"/>
            <w:gridSpan w:val="3"/>
            <w:vAlign w:val="center"/>
          </w:tcPr>
          <w:p w14:paraId="3BF1D34E" w14:textId="7F27D789" w:rsidR="004C7242" w:rsidRPr="008976F1" w:rsidRDefault="004C7242" w:rsidP="00DA50B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 xml:space="preserve">Informe de Inspección Ocular Número: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Num_Ocular</w:t>
            </w:r>
          </w:p>
        </w:tc>
        <w:tc>
          <w:tcPr>
            <w:tcW w:w="1570" w:type="pct"/>
            <w:gridSpan w:val="2"/>
            <w:vAlign w:val="center"/>
          </w:tcPr>
          <w:p w14:paraId="47442CFB" w14:textId="0ECE44D2" w:rsidR="004C7242" w:rsidRPr="008976F1" w:rsidRDefault="0031330D" w:rsidP="004C7242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</w:tbl>
    <w:p w14:paraId="3120FEB5" w14:textId="77777777" w:rsidR="008976F1" w:rsidRDefault="008976F1" w:rsidP="0058376E">
      <w:pPr>
        <w:rPr>
          <w:rFonts w:ascii="Noto Sans" w:hAnsi="Noto Sans" w:cs="Noto Sans"/>
          <w:sz w:val="18"/>
          <w:szCs w:val="18"/>
          <w:lang w:val="es-ES" w:eastAsia="es-ES"/>
        </w:rPr>
      </w:pPr>
    </w:p>
    <w:p w14:paraId="6CF03F59" w14:textId="54215A99" w:rsidR="00CA75AC" w:rsidRPr="008976F1" w:rsidRDefault="00350729" w:rsidP="008976F1">
      <w:pPr>
        <w:jc w:val="both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Siendo las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Hora_Inicio_Diligencia</w:t>
      </w:r>
      <w:r w:rsidR="0032685F" w:rsidRPr="008976F1">
        <w:rPr>
          <w:rFonts w:ascii="Noto Sans" w:hAnsi="Noto Sans" w:cs="Noto Sans"/>
          <w:b/>
          <w:bCs/>
          <w:sz w:val="18"/>
          <w:szCs w:val="18"/>
        </w:rPr>
        <w:t xml:space="preserve">, </w:t>
      </w:r>
      <w:r w:rsidR="005D67A9" w:rsidRPr="008976F1">
        <w:rPr>
          <w:rFonts w:ascii="Noto Sans" w:hAnsi="Noto Sans" w:cs="Noto Sans"/>
          <w:sz w:val="18"/>
          <w:szCs w:val="18"/>
          <w:lang w:val="es-ES" w:eastAsia="es-ES"/>
        </w:rPr>
        <w:t>de</w:t>
      </w:r>
      <w:r w:rsidR="00627EAF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l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Fecha_Visita</w:t>
      </w:r>
      <w:r w:rsidR="0058376E" w:rsidRPr="008976F1">
        <w:rPr>
          <w:rFonts w:ascii="Noto Sans" w:hAnsi="Noto Sans" w:cs="Noto Sans"/>
          <w:b/>
          <w:sz w:val="18"/>
          <w:szCs w:val="18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el suscrito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8976F1"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actuando como Notificador Localizador del Instituto Mexicano del Seguro Social, adscrito a la Subdelegación </w:t>
      </w:r>
      <w:r w:rsidR="005175B8"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>, dependiente de</w:t>
      </w:r>
      <w:r w:rsidR="006303D4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l Órgano de Operación Administrativa </w:t>
      </w:r>
      <w:r w:rsidR="002F6C88" w:rsidRPr="008976F1">
        <w:rPr>
          <w:rFonts w:ascii="Noto Sans" w:hAnsi="Noto Sans" w:cs="Noto Sans"/>
          <w:sz w:val="18"/>
          <w:szCs w:val="18"/>
          <w:lang w:val="es-ES" w:eastAsia="es-ES"/>
        </w:rPr>
        <w:t>Desconcentrada Regional</w:t>
      </w:r>
      <w:r w:rsidR="005175B8"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 xml:space="preserve"> Estado de México Poniente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con constancia de identificación número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8976F1" w:rsidRPr="008976F1">
        <w:rPr>
          <w:rFonts w:ascii="Noto Sans" w:hAnsi="Noto Sans" w:cs="Noto Sans"/>
          <w:b/>
          <w:bCs/>
          <w:sz w:val="18"/>
          <w:szCs w:val="18"/>
        </w:rPr>
        <w:t>ID_Constancia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hago constar que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Estatus_Verificacion</w:t>
      </w:r>
      <w:r w:rsidR="00D17032" w:rsidRPr="008976F1">
        <w:rPr>
          <w:rFonts w:ascii="Noto Sans" w:hAnsi="Noto Sans" w:cs="Noto Sans"/>
          <w:b/>
          <w:bCs/>
          <w:sz w:val="18"/>
          <w:szCs w:val="18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>a verificar del Patrón o Sujeto obligado, domicilio que coincide con el indicado en el presente documento</w:t>
      </w:r>
      <w:r w:rsidR="009E4582">
        <w:rPr>
          <w:rFonts w:ascii="Noto Sans" w:hAnsi="Noto Sans" w:cs="Noto Sans"/>
          <w:sz w:val="18"/>
          <w:szCs w:val="18"/>
          <w:lang w:val="es-ES" w:eastAsia="es-ES"/>
        </w:rPr>
        <w:t>.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9E4582">
        <w:rPr>
          <w:rFonts w:ascii="Noto Sans" w:hAnsi="Noto Sans" w:cs="Noto Sans"/>
          <w:sz w:val="18"/>
          <w:szCs w:val="18"/>
          <w:lang w:val="es-ES" w:eastAsia="es-ES"/>
        </w:rPr>
        <w:t>P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or así señalarse en los indicadores oficiales con el nombre de la calle </w:t>
      </w:r>
      <w:r w:rsidR="0031330D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F25F17">
        <w:rPr>
          <w:rFonts w:ascii="Noto Sans" w:hAnsi="Noto Sans" w:cs="Noto Sans"/>
          <w:b/>
          <w:sz w:val="18"/>
          <w:szCs w:val="18"/>
          <w:lang w:val="es-ES" w:eastAsia="es-ES"/>
        </w:rPr>
        <w:t>Nombre_Calle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entre las calles </w:t>
      </w:r>
      <w:r w:rsidR="0031330D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D56D85"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Calle_Colindante_1 y </w:t>
      </w:r>
      <w:r w:rsidR="0031330D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D56D85" w:rsidRPr="008976F1">
        <w:rPr>
          <w:rFonts w:ascii="Noto Sans" w:hAnsi="Noto Sans" w:cs="Noto Sans"/>
          <w:b/>
          <w:sz w:val="18"/>
          <w:szCs w:val="18"/>
          <w:lang w:val="es-ES" w:eastAsia="es-ES"/>
        </w:rPr>
        <w:t>Calle_Colindante_2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y por tener a la vista el número exterior </w:t>
      </w:r>
      <w:r w:rsidR="0031330D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F25F17">
        <w:rPr>
          <w:rFonts w:ascii="Noto Sans" w:hAnsi="Noto Sans" w:cs="Noto Sans"/>
          <w:b/>
          <w:bCs/>
          <w:sz w:val="18"/>
          <w:szCs w:val="18"/>
          <w:lang w:val="es-ES" w:eastAsia="es-ES"/>
        </w:rPr>
        <w:t>Num_Exterior</w:t>
      </w:r>
      <w:r w:rsidR="00CA75AC"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 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y número interior </w:t>
      </w:r>
      <w:r w:rsidR="0031330D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0168C9">
        <w:rPr>
          <w:rFonts w:ascii="Noto Sans" w:hAnsi="Noto Sans" w:cs="Noto Sans"/>
          <w:b/>
          <w:sz w:val="18"/>
          <w:szCs w:val="18"/>
          <w:lang w:val="es-ES" w:eastAsia="es-ES"/>
        </w:rPr>
        <w:t>Num_Interior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del domicilio en que actúo,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Descripcion_Inmueble_Diligencia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así como por el dicho de quien dice llamarse –</w:t>
      </w:r>
      <w:r w:rsidR="00CA75AC"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t>No se identifica</w:t>
      </w:r>
      <w:r w:rsidR="00CA75AC" w:rsidRPr="008976F1">
        <w:rPr>
          <w:rFonts w:ascii="Noto Sans" w:hAnsi="Noto Sans" w:cs="Noto Sans"/>
          <w:b/>
          <w:sz w:val="18"/>
          <w:szCs w:val="18"/>
          <w:lang w:val="es-ES" w:eastAsia="es-ES"/>
        </w:rPr>
        <w:t>--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 quien refiere ser mayor de edad y tener capacidad legal para atender el acto, quien manifiesta tener una relación ---</w:t>
      </w:r>
      <w:r w:rsidR="00CA75AC"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t>Vecino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--- con el patrón o sujeto obligado, y quien </w:t>
      </w:r>
      <w:r w:rsidR="00CA75AC"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se identifica con ------------------------, número de folio --------------, de fecha ---------, expedida por --------------------, vigente ------------  y que contiene fotografía la cual corresponde a los rasgos fisonómicos de la persona que atiende los cuales son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Persona_En_Domicilio_o_Vecino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por lo que procedo a preguntar por el Patrón o Sujeto obligado </w:t>
      </w:r>
      <w:r w:rsidR="0031330D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2D7418">
        <w:rPr>
          <w:rFonts w:ascii="Noto Sans" w:hAnsi="Noto Sans" w:cs="Noto Sans"/>
          <w:b/>
          <w:sz w:val="18"/>
          <w:szCs w:val="18"/>
          <w:lang w:val="es-ES" w:eastAsia="es-ES"/>
        </w:rPr>
        <w:t>Nombre_Patron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y quien refiere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Refiere_Persona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para constatar que se trata del domicilio buscado, procedo a recabar mayor información en el domicilio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F24A3E">
        <w:rPr>
          <w:rFonts w:ascii="Noto Sans" w:hAnsi="Noto Sans" w:cs="Noto Sans"/>
          <w:b/>
          <w:bCs/>
          <w:sz w:val="18"/>
          <w:szCs w:val="18"/>
          <w:lang w:val="es-MX"/>
        </w:rPr>
        <w:t>Domicilio_Vecino_1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el cual No se identifica tiene las siguientes características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277104">
        <w:rPr>
          <w:rFonts w:ascii="Noto Sans" w:hAnsi="Noto Sans" w:cs="Noto Sans"/>
          <w:b/>
          <w:bCs/>
          <w:sz w:val="18"/>
          <w:szCs w:val="18"/>
          <w:lang w:val="es-MX"/>
        </w:rPr>
        <w:t>Nombre_Vecino_1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F24A3E">
        <w:rPr>
          <w:rFonts w:ascii="Noto Sans" w:hAnsi="Noto Sans" w:cs="Noto Sans"/>
          <w:b/>
          <w:bCs/>
          <w:sz w:val="18"/>
          <w:szCs w:val="18"/>
          <w:lang w:val="es-MX"/>
        </w:rPr>
        <w:t>Refiere_Vecino_1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así mismo pregunto en el domicilio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F24A3E">
        <w:rPr>
          <w:rFonts w:ascii="Noto Sans" w:hAnsi="Noto Sans" w:cs="Noto Sans"/>
          <w:b/>
          <w:bCs/>
          <w:sz w:val="18"/>
          <w:szCs w:val="18"/>
          <w:lang w:val="es-MX"/>
        </w:rPr>
        <w:t>Domicilio_Vecino_2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 la referida calle, el cual No se identifica tiene las siguientes características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277104">
        <w:rPr>
          <w:rFonts w:ascii="Noto Sans" w:hAnsi="Noto Sans" w:cs="Noto Sans"/>
          <w:b/>
          <w:bCs/>
          <w:sz w:val="18"/>
          <w:szCs w:val="18"/>
          <w:lang w:val="es-MX"/>
        </w:rPr>
        <w:t>Nombre_Vecino_2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F24A3E">
        <w:rPr>
          <w:rFonts w:ascii="Noto Sans" w:hAnsi="Noto Sans" w:cs="Noto Sans"/>
          <w:b/>
          <w:bCs/>
          <w:sz w:val="18"/>
          <w:szCs w:val="18"/>
          <w:lang w:val="es-MX"/>
        </w:rPr>
        <w:t>Refiere_Vecino_2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por ultimo pregunto en el domicilio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F24A3E">
        <w:rPr>
          <w:rFonts w:ascii="Noto Sans" w:hAnsi="Noto Sans" w:cs="Noto Sans"/>
          <w:b/>
          <w:bCs/>
          <w:sz w:val="18"/>
          <w:szCs w:val="18"/>
          <w:lang w:val="es-MX"/>
        </w:rPr>
        <w:t>Domicilio_Vecino_3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el cual No se identifica tiene las siguientes características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277104">
        <w:rPr>
          <w:rFonts w:ascii="Noto Sans" w:hAnsi="Noto Sans" w:cs="Noto Sans"/>
          <w:b/>
          <w:bCs/>
          <w:sz w:val="18"/>
          <w:szCs w:val="18"/>
          <w:lang w:val="es-MX"/>
        </w:rPr>
        <w:t>Nombre_Vecino_3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31330D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F24A3E">
        <w:rPr>
          <w:rFonts w:ascii="Noto Sans" w:hAnsi="Noto Sans" w:cs="Noto Sans"/>
          <w:b/>
          <w:bCs/>
          <w:sz w:val="18"/>
          <w:szCs w:val="18"/>
          <w:lang w:val="es-MX"/>
        </w:rPr>
        <w:t>Refiere_Vecino_3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por lo anterior atendiendo a los presentes hechos y declaraciones realizadas por los que atienden al suscrito, confirmo que </w:t>
      </w:r>
      <w:r w:rsidR="00CA75AC"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se trata del domicilio del patrón o sujeto obligado buscado y no habiendo más hechos que hacer constar, se da por concluida la presente siendo las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0168C9">
        <w:rPr>
          <w:rFonts w:ascii="Noto Sans" w:hAnsi="Noto Sans" w:cs="Noto Sans"/>
          <w:b/>
          <w:bCs/>
          <w:sz w:val="18"/>
          <w:szCs w:val="18"/>
        </w:rPr>
        <w:t>Hora_Fin_Diligencia_Diligencia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del día en que se actúa, haciendo del conocimiento del Titular de la Subdelegación </w:t>
      </w:r>
      <w:r w:rsidR="00CA75AC"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Toluca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órgano operativo del  Órgano de Operación Administrativa Desconcentrada  </w:t>
      </w:r>
      <w:r w:rsidR="00CA75AC"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Regional Estado de México Poniente</w:t>
      </w:r>
      <w:r w:rsidR="00CA75AC"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lo narrado con anterioridad para todos los efectos legales conducentes, firmando para constancia. </w:t>
      </w:r>
    </w:p>
    <w:p w14:paraId="6C52CE1F" w14:textId="57BB2F31" w:rsidR="00350729" w:rsidRDefault="00350729" w:rsidP="002021F5">
      <w:pPr>
        <w:ind w:left="-142" w:right="-292" w:firstLine="142"/>
        <w:jc w:val="both"/>
        <w:rPr>
          <w:rFonts w:ascii="Noto Sans" w:hAnsi="Noto Sans" w:cs="Noto Sans"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</w:p>
    <w:p w14:paraId="054A3CDD" w14:textId="77777777" w:rsidR="00BB2011" w:rsidRPr="008976F1" w:rsidRDefault="00350729" w:rsidP="00BB2011">
      <w:pPr>
        <w:snapToGrid w:val="0"/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Así lo hace constar y firma:</w:t>
      </w:r>
    </w:p>
    <w:p w14:paraId="18C13ED8" w14:textId="77777777" w:rsidR="00756901" w:rsidRPr="008976F1" w:rsidRDefault="00756901" w:rsidP="00BB2011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val="es-ES" w:eastAsia="es-ES"/>
        </w:rPr>
      </w:pPr>
    </w:p>
    <w:p w14:paraId="70121AFA" w14:textId="16A9326C" w:rsidR="001B052D" w:rsidRPr="008976F1" w:rsidRDefault="00350729" w:rsidP="00BB2011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val="es-ES" w:eastAsia="es-ES"/>
        </w:rPr>
        <w:t xml:space="preserve">C. </w:t>
      </w:r>
      <w:r w:rsidR="0031330D">
        <w:rPr>
          <w:rFonts w:ascii="Noto Sans" w:hAnsi="Noto Sans" w:cs="Noto Sans"/>
          <w:b/>
          <w:bCs/>
          <w:sz w:val="18"/>
          <w:szCs w:val="18"/>
        </w:rPr>
        <w:t>@@</w:t>
      </w:r>
      <w:r w:rsidR="008976F1"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  <w:r w:rsidR="001B052D" w:rsidRPr="008976F1">
        <w:rPr>
          <w:rFonts w:ascii="Noto Sans" w:hAnsi="Noto Sans" w:cs="Noto Sans"/>
          <w:b/>
          <w:iCs/>
          <w:sz w:val="18"/>
          <w:szCs w:val="18"/>
          <w:lang w:val="es-ES" w:eastAsia="es-ES"/>
        </w:rPr>
        <w:br w:type="page"/>
      </w:r>
    </w:p>
    <w:p w14:paraId="3AC8E4B0" w14:textId="77777777" w:rsidR="00350729" w:rsidRPr="008976F1" w:rsidRDefault="00350729" w:rsidP="00DA50BC">
      <w:pPr>
        <w:rPr>
          <w:rFonts w:ascii="Noto Sans" w:hAnsi="Noto Sans" w:cs="Noto Sans"/>
          <w:b/>
          <w:bCs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lastRenderedPageBreak/>
        <w:t xml:space="preserve">Croquis de ubicación del domicilio </w:t>
      </w:r>
    </w:p>
    <w:p w14:paraId="47F9FF04" w14:textId="77777777" w:rsidR="00DA50BC" w:rsidRPr="008976F1" w:rsidRDefault="00DA50BC" w:rsidP="00DA50BC">
      <w:pPr>
        <w:rPr>
          <w:rFonts w:ascii="Noto Sans" w:hAnsi="Noto Sans" w:cs="Noto Sans"/>
          <w:b/>
          <w:bCs/>
          <w:sz w:val="18"/>
          <w:szCs w:val="18"/>
          <w:lang w:val="es-ES" w:eastAsia="es-ES"/>
        </w:rPr>
      </w:pPr>
    </w:p>
    <w:p w14:paraId="5CB921E8" w14:textId="79B1C160" w:rsidR="0040215C" w:rsidRPr="008976F1" w:rsidRDefault="0031330D" w:rsidP="0040215C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sz w:val="18"/>
          <w:szCs w:val="18"/>
        </w:rPr>
        <w:t>@@</w:t>
      </w:r>
      <w:r w:rsidR="002148E5">
        <w:rPr>
          <w:rFonts w:ascii="Noto Sans" w:hAnsi="Noto Sans" w:cs="Noto Sans"/>
          <w:b/>
          <w:bCs/>
          <w:sz w:val="18"/>
          <w:szCs w:val="18"/>
        </w:rPr>
        <w:t>Mapa</w:t>
      </w:r>
    </w:p>
    <w:p w14:paraId="455698DF" w14:textId="77777777" w:rsidR="00DA50BC" w:rsidRPr="008976F1" w:rsidRDefault="00DA50BC" w:rsidP="00F34238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</w:p>
    <w:p w14:paraId="263389D1" w14:textId="77777777" w:rsidR="009A3A69" w:rsidRPr="008976F1" w:rsidRDefault="009A3A69" w:rsidP="007D7416">
      <w:pPr>
        <w:rPr>
          <w:rFonts w:ascii="Noto Sans" w:hAnsi="Noto Sans" w:cs="Noto Sans"/>
          <w:sz w:val="18"/>
          <w:szCs w:val="18"/>
          <w:lang w:val="es-MX" w:eastAsia="es-ES"/>
        </w:rPr>
        <w:sectPr w:rsidR="009A3A69" w:rsidRPr="008976F1" w:rsidSect="00183D41">
          <w:headerReference w:type="default" r:id="rId8"/>
          <w:pgSz w:w="12240" w:h="15840"/>
          <w:pgMar w:top="1985" w:right="851" w:bottom="567" w:left="851" w:header="28" w:footer="1111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21"/>
        <w:gridCol w:w="2143"/>
        <w:gridCol w:w="1048"/>
        <w:gridCol w:w="4804"/>
      </w:tblGrid>
      <w:tr w:rsidR="009A3A69" w:rsidRPr="008976F1" w14:paraId="28F92EF0" w14:textId="77777777" w:rsidTr="00746A61">
        <w:tc>
          <w:tcPr>
            <w:tcW w:w="1217" w:type="pct"/>
          </w:tcPr>
          <w:p w14:paraId="223AD27F" w14:textId="77777777" w:rsidR="009A3A69" w:rsidRPr="008976F1" w:rsidRDefault="009A3A69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lastRenderedPageBreak/>
              <w:t xml:space="preserve">Patrón o sujeto obligado </w:t>
            </w:r>
          </w:p>
        </w:tc>
        <w:tc>
          <w:tcPr>
            <w:tcW w:w="3783" w:type="pct"/>
            <w:gridSpan w:val="3"/>
          </w:tcPr>
          <w:p w14:paraId="45AA151F" w14:textId="26314ABF" w:rsidR="009A3A69" w:rsidRPr="008976F1" w:rsidRDefault="0031330D" w:rsidP="009A3A69">
            <w:pPr>
              <w:rPr>
                <w:rFonts w:ascii="Noto Sans" w:hAnsi="Noto Sans" w:cs="Noto Sans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</w:rPr>
              <w:t>Nombre_Patron</w:t>
            </w:r>
          </w:p>
        </w:tc>
      </w:tr>
      <w:tr w:rsidR="009A3A69" w:rsidRPr="008976F1" w14:paraId="189BEE98" w14:textId="77777777" w:rsidTr="00604418">
        <w:tc>
          <w:tcPr>
            <w:tcW w:w="1217" w:type="pct"/>
          </w:tcPr>
          <w:p w14:paraId="7A8A7D82" w14:textId="77777777" w:rsidR="009A3A69" w:rsidRPr="008976F1" w:rsidRDefault="009A3A69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Registro Patronal </w:t>
            </w:r>
          </w:p>
        </w:tc>
        <w:tc>
          <w:tcPr>
            <w:tcW w:w="864" w:type="pct"/>
          </w:tcPr>
          <w:p w14:paraId="2DFDD9A4" w14:textId="4CF10B04" w:rsidR="009A3A69" w:rsidRPr="008976F1" w:rsidRDefault="0031330D" w:rsidP="009A3A69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E4727F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  <w:tc>
          <w:tcPr>
            <w:tcW w:w="558" w:type="pct"/>
          </w:tcPr>
          <w:p w14:paraId="7E933454" w14:textId="157BF6D3" w:rsidR="009A3A69" w:rsidRPr="008976F1" w:rsidRDefault="002D7418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sz w:val="18"/>
                <w:szCs w:val="18"/>
                <w:lang w:eastAsia="es-ES"/>
              </w:rPr>
              <w:t>Actividad</w:t>
            </w:r>
          </w:p>
        </w:tc>
        <w:tc>
          <w:tcPr>
            <w:tcW w:w="2361" w:type="pct"/>
          </w:tcPr>
          <w:p w14:paraId="704B6CDB" w14:textId="12A80061" w:rsidR="009A3A69" w:rsidRPr="008976F1" w:rsidRDefault="0031330D" w:rsidP="009A3A69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</w:rPr>
              <w:t>Actividad</w:t>
            </w:r>
          </w:p>
        </w:tc>
      </w:tr>
      <w:tr w:rsidR="009A3A69" w:rsidRPr="008976F1" w14:paraId="49F6EDF3" w14:textId="77777777" w:rsidTr="00746A61">
        <w:tc>
          <w:tcPr>
            <w:tcW w:w="1217" w:type="pct"/>
          </w:tcPr>
          <w:p w14:paraId="311CF963" w14:textId="77777777" w:rsidR="009A3A69" w:rsidRPr="008976F1" w:rsidRDefault="009A3A69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Domicilio</w:t>
            </w:r>
          </w:p>
        </w:tc>
        <w:tc>
          <w:tcPr>
            <w:tcW w:w="3783" w:type="pct"/>
            <w:gridSpan w:val="3"/>
          </w:tcPr>
          <w:p w14:paraId="3F981F56" w14:textId="5A0F67B0" w:rsidR="009A3A69" w:rsidRPr="008976F1" w:rsidRDefault="0031330D" w:rsidP="009A3A69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F25F17">
              <w:rPr>
                <w:rFonts w:ascii="Noto Sans" w:hAnsi="Noto Sans" w:cs="Noto Sans"/>
                <w:b/>
                <w:sz w:val="18"/>
                <w:szCs w:val="18"/>
              </w:rPr>
              <w:t>Domicilio_ Verificar</w:t>
            </w:r>
          </w:p>
        </w:tc>
      </w:tr>
    </w:tbl>
    <w:p w14:paraId="2113569A" w14:textId="77777777" w:rsidR="009A3A69" w:rsidRPr="008976F1" w:rsidRDefault="009A3A69" w:rsidP="009A3A69">
      <w:pPr>
        <w:autoSpaceDE w:val="0"/>
        <w:autoSpaceDN w:val="0"/>
        <w:adjustRightInd w:val="0"/>
        <w:jc w:val="both"/>
        <w:rPr>
          <w:rFonts w:ascii="Noto Sans" w:hAnsi="Noto Sans" w:cs="Noto Sans"/>
          <w:b/>
          <w:sz w:val="18"/>
          <w:szCs w:val="18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10"/>
      </w:tblGrid>
      <w:tr w:rsidR="009A3A69" w:rsidRPr="008976F1" w14:paraId="2F3BD2F1" w14:textId="77777777" w:rsidTr="00AD1BD7"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E04D1" w14:textId="77777777" w:rsidR="009A3A69" w:rsidRPr="008976F1" w:rsidRDefault="009A3A69" w:rsidP="009A3A69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FORMATO DE RESULTADOS NOTIFICADOR-LOCALIZADOR (NL)</w:t>
            </w:r>
          </w:p>
        </w:tc>
      </w:tr>
      <w:tr w:rsidR="009A3A69" w:rsidRPr="008976F1" w14:paraId="734DD480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83BB2" w14:textId="77777777" w:rsidR="009A3A69" w:rsidRPr="008976F1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>Verificación de Domicilio</w:t>
            </w:r>
          </w:p>
          <w:p w14:paraId="2DB6F4D5" w14:textId="704AC2FE" w:rsidR="00756901" w:rsidRPr="008976F1" w:rsidRDefault="009A3A69" w:rsidP="00756901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 xml:space="preserve">Resultado: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 </w:t>
            </w:r>
            <w:r w:rsidR="00756901"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Negativo</w:t>
            </w:r>
          </w:p>
          <w:p w14:paraId="7230FD4B" w14:textId="489496BF" w:rsidR="009A3A69" w:rsidRPr="008976F1" w:rsidRDefault="009A3A69" w:rsidP="009A3A69">
            <w:pPr>
              <w:ind w:left="-5" w:right="-15"/>
              <w:rPr>
                <w:rFonts w:ascii="Noto Sans" w:hAnsi="Noto Sans" w:cs="Noto Sans"/>
                <w:sz w:val="18"/>
                <w:szCs w:val="18"/>
              </w:rPr>
            </w:pPr>
          </w:p>
          <w:p w14:paraId="76C2A7F9" w14:textId="3253F833" w:rsidR="00ED7313" w:rsidRPr="008976F1" w:rsidRDefault="001B75EA" w:rsidP="00ED7313">
            <w:pPr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Siendo las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Hora_Inicio_Diligencia</w:t>
            </w:r>
            <w:r w:rsidR="00AD1BD7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,</w:t>
            </w:r>
            <w:r w:rsidR="00AD1BD7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7A4B2F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del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  <w:r w:rsidR="0058376E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hago constar que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Estatus_Verificacion</w:t>
            </w:r>
            <w:r w:rsidR="003B3BEE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</w:t>
            </w:r>
            <w:r w:rsidR="003B3BEE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a verificar del Patrón o Sujeto obligado</w:t>
            </w:r>
            <w:r w:rsidR="00806E7B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. </w:t>
            </w:r>
            <w:r w:rsidR="00507DED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Por lo que, c</w:t>
            </w:r>
            <w:r w:rsidR="00895FD4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o</w:t>
            </w:r>
            <w:r w:rsidR="002F3663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nstituido(a)</w:t>
            </w:r>
            <w:r w:rsidR="003B3BEE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en la calle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5F17">
              <w:rPr>
                <w:rFonts w:ascii="Noto Sans" w:hAnsi="Noto Sans" w:cs="Noto Sans"/>
                <w:b/>
                <w:bCs/>
                <w:sz w:val="18"/>
                <w:szCs w:val="18"/>
              </w:rPr>
              <w:t>Nombre_Calle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F51117" w:rsidRPr="008976F1">
              <w:rPr>
                <w:rFonts w:ascii="Noto Sans" w:hAnsi="Noto Sans" w:cs="Noto Sans"/>
                <w:sz w:val="18"/>
                <w:szCs w:val="18"/>
              </w:rPr>
              <w:t xml:space="preserve">con el propósito de </w:t>
            </w:r>
            <w:r w:rsidR="00615835" w:rsidRPr="008976F1">
              <w:rPr>
                <w:rFonts w:ascii="Noto Sans" w:hAnsi="Noto Sans" w:cs="Noto Sans"/>
                <w:sz w:val="18"/>
                <w:szCs w:val="18"/>
              </w:rPr>
              <w:t>localizar</w:t>
            </w:r>
            <w:r w:rsidR="00F51117" w:rsidRPr="008976F1">
              <w:rPr>
                <w:rFonts w:ascii="Noto Sans" w:hAnsi="Noto Sans" w:cs="Noto Sans"/>
                <w:sz w:val="18"/>
                <w:szCs w:val="18"/>
              </w:rPr>
              <w:t xml:space="preserve"> el domicilio señalado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, el indicado en el presente documento</w:t>
            </w:r>
            <w:r w:rsidR="008A07AD" w:rsidRPr="008976F1">
              <w:rPr>
                <w:rFonts w:ascii="Noto Sans" w:hAnsi="Noto Sans" w:cs="Noto Sans"/>
                <w:sz w:val="18"/>
                <w:szCs w:val="18"/>
              </w:rPr>
              <w:t>,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5B0241" w:rsidRPr="008976F1">
              <w:rPr>
                <w:rFonts w:ascii="Noto Sans" w:hAnsi="Noto Sans" w:cs="Noto Sans"/>
                <w:sz w:val="18"/>
                <w:szCs w:val="18"/>
              </w:rPr>
              <w:t>con</w:t>
            </w:r>
            <w:r w:rsidR="00052B5D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número exterior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  <w:lang w:val="es-ES" w:eastAsia="es-ES"/>
              </w:rPr>
              <w:t>@@</w:t>
            </w:r>
            <w:r w:rsidR="00F25F17">
              <w:rPr>
                <w:rFonts w:ascii="Noto Sans" w:hAnsi="Noto Sans" w:cs="Noto Sans"/>
                <w:b/>
                <w:bCs/>
                <w:sz w:val="18"/>
                <w:szCs w:val="18"/>
                <w:lang w:val="es-ES" w:eastAsia="es-ES"/>
              </w:rPr>
              <w:t>Num_Exterior</w:t>
            </w:r>
            <w:r w:rsidR="00052B5D"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 xml:space="preserve"> </w:t>
            </w:r>
            <w:r w:rsidR="00052B5D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y número interior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0168C9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Num_Interior</w:t>
            </w:r>
            <w:r w:rsidR="00B77D6C"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.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Descripcion_Inmueble_Diligencia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B77D6C" w:rsidRPr="008976F1">
              <w:rPr>
                <w:rFonts w:ascii="Noto Sans" w:hAnsi="Noto Sans" w:cs="Noto Sans"/>
                <w:sz w:val="18"/>
                <w:szCs w:val="18"/>
              </w:rPr>
              <w:t>La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B77D6C" w:rsidRPr="008976F1">
              <w:rPr>
                <w:rFonts w:ascii="Noto Sans" w:hAnsi="Noto Sans" w:cs="Noto Sans"/>
                <w:sz w:val="18"/>
                <w:szCs w:val="18"/>
              </w:rPr>
              <w:t xml:space="preserve">diligencia se realiza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entre las calles de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D56D85"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 xml:space="preserve">Calle_Colindante_1 y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D56D85"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Calle_Colindante_2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.</w:t>
            </w:r>
            <w:r w:rsidR="00ED7313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</w:p>
          <w:p w14:paraId="7B381371" w14:textId="1D9E1E30" w:rsidR="001B75EA" w:rsidRPr="008976F1" w:rsidRDefault="001B75EA" w:rsidP="00C3178E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sz w:val="18"/>
                <w:szCs w:val="18"/>
              </w:rPr>
              <w:t>Atendiendo a mi llamado</w:t>
            </w:r>
            <w:r w:rsidR="002E34C5" w:rsidRPr="008976F1">
              <w:rPr>
                <w:rFonts w:ascii="Noto Sans" w:hAnsi="Noto Sans" w:cs="Noto Sans"/>
                <w:bCs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Nombre_Patron</w:t>
            </w:r>
            <w:r w:rsidR="00E679BA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</w:t>
            </w:r>
            <w:r w:rsidR="001C143F"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quien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Refiere_Persona</w:t>
            </w:r>
            <w:r w:rsidR="00B01A4F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. </w:t>
            </w:r>
            <w:r w:rsidR="00C3178E" w:rsidRPr="008976F1">
              <w:rPr>
                <w:rFonts w:ascii="Noto Sans" w:hAnsi="Noto Sans" w:cs="Noto Sans"/>
                <w:sz w:val="18"/>
                <w:szCs w:val="18"/>
              </w:rPr>
              <w:t>Tras la diligencia e investigaciones</w:t>
            </w:r>
            <w:r w:rsidR="00C3178E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se confirma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que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u w:val="single"/>
              </w:rPr>
              <w:t>No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se trata del domicilio del sujeto obligado buscado y no habiendo más hechos que hacer constar, se da por concluida la presente siendo las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Hora_Fin_Diligencia_Diligencia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horas del día en que se 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inline distT="0" distB="0" distL="0" distR="0" wp14:anchorId="2A06C98A" wp14:editId="616E742B">
                      <wp:extent cx="13335" cy="13335"/>
                      <wp:effectExtent l="0" t="0" r="0" b="0"/>
                      <wp:docPr id="1266645408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335" cy="13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0FD33D" id="Imagen 3" o:spid="_x0000_s1026" style="width:1.05pt;height: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FsJ0QEAAJw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actúa. </w:t>
            </w:r>
          </w:p>
          <w:p w14:paraId="530B4B1F" w14:textId="58896ECC" w:rsidR="00C3178E" w:rsidRPr="007A5345" w:rsidRDefault="00C3178E" w:rsidP="00C3178E">
            <w:pPr>
              <w:rPr>
                <w:rFonts w:ascii="Noto Sans" w:hAnsi="Noto Sans" w:cs="Noto Sans"/>
                <w:sz w:val="18"/>
                <w:szCs w:val="18"/>
                <w:lang w:val="es-MX"/>
              </w:rPr>
            </w:pPr>
          </w:p>
        </w:tc>
      </w:tr>
      <w:tr w:rsidR="009A3A69" w:rsidRPr="008976F1" w14:paraId="66DBAEAB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E3674" w14:textId="77777777" w:rsidR="009A3A69" w:rsidRPr="008976F1" w:rsidRDefault="009A3A69" w:rsidP="009A3A69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ENTREVISTA A 3 VECINOS DEL PATRON</w:t>
            </w:r>
          </w:p>
        </w:tc>
      </w:tr>
      <w:tr w:rsidR="009A3A69" w:rsidRPr="0031330D" w14:paraId="1658804E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E9C" w14:textId="72DD17E9" w:rsidR="009A3A69" w:rsidRPr="0031330D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A.- Nombre: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277104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Nombre_Vecino_1</w:t>
            </w:r>
          </w:p>
          <w:p w14:paraId="76AAED24" w14:textId="4E8EC7DE" w:rsidR="009A3A69" w:rsidRPr="0031330D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Domicilio: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Domicilio_Vecino_1</w:t>
            </w:r>
          </w:p>
        </w:tc>
      </w:tr>
      <w:tr w:rsidR="009A3A69" w:rsidRPr="008976F1" w14:paraId="57035ABE" w14:textId="77777777" w:rsidTr="00AD1BD7">
        <w:tblPrEx>
          <w:tblCellMar>
            <w:left w:w="71" w:type="dxa"/>
            <w:right w:w="71" w:type="dxa"/>
          </w:tblCellMar>
        </w:tblPrEx>
        <w:trPr>
          <w:trHeight w:val="55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3EFE7C" w14:textId="77777777" w:rsidR="009A3A69" w:rsidRPr="008976F1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Resultado:  </w:t>
            </w:r>
          </w:p>
          <w:p w14:paraId="5FF1B6EC" w14:textId="5A490394" w:rsidR="009A3A69" w:rsidRPr="008976F1" w:rsidRDefault="0031330D" w:rsidP="009A3A69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Refiere_Vecino_1</w:t>
            </w:r>
          </w:p>
        </w:tc>
      </w:tr>
      <w:tr w:rsidR="009A3A69" w:rsidRPr="0031330D" w14:paraId="73D35D76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6BD1127" w14:textId="6DBF6A55" w:rsidR="009A3A69" w:rsidRPr="0031330D" w:rsidRDefault="009A3A69" w:rsidP="009A3A69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 xml:space="preserve">B.- Nombre: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277104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Nombre_Vecino_2</w:t>
            </w:r>
          </w:p>
          <w:p w14:paraId="0E47CEC0" w14:textId="161EE73B" w:rsidR="009A3A69" w:rsidRPr="0031330D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Domicilio: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Domicilio_Vecino_2</w:t>
            </w:r>
          </w:p>
        </w:tc>
      </w:tr>
      <w:tr w:rsidR="009A3A69" w:rsidRPr="008976F1" w14:paraId="157C8DED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EB55D2C" w14:textId="77777777" w:rsidR="009A3A69" w:rsidRPr="008976F1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Resultado: </w:t>
            </w:r>
          </w:p>
          <w:p w14:paraId="14582B29" w14:textId="0E57C67F" w:rsidR="009A3A69" w:rsidRPr="008976F1" w:rsidRDefault="0031330D" w:rsidP="00A317F4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Refiere_Vecino_2</w:t>
            </w:r>
          </w:p>
        </w:tc>
      </w:tr>
      <w:tr w:rsidR="009A3A69" w:rsidRPr="0031330D" w14:paraId="36E5157D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D082F3A" w14:textId="48FE3347" w:rsidR="00530C55" w:rsidRPr="0031330D" w:rsidRDefault="009A3A69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 xml:space="preserve">C.- Nombre: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277104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Nombre_Vecino_3</w:t>
            </w:r>
          </w:p>
          <w:p w14:paraId="2C5AEA8E" w14:textId="7B9DD025" w:rsidR="009A3A69" w:rsidRPr="0031330D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Domicilio: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Domicilio_Vecino_3</w:t>
            </w:r>
          </w:p>
        </w:tc>
      </w:tr>
      <w:tr w:rsidR="009A3A69" w:rsidRPr="008976F1" w14:paraId="1C4B3052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D763654" w14:textId="77777777" w:rsidR="009A3A69" w:rsidRPr="008976F1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AB10D38" wp14:editId="6554EE30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9197340</wp:posOffset>
                      </wp:positionV>
                      <wp:extent cx="4280535" cy="253365"/>
                      <wp:effectExtent l="0" t="0" r="0" b="0"/>
                      <wp:wrapNone/>
                      <wp:docPr id="62" name="Cuadro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053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4F4753" w14:textId="77777777" w:rsidR="00060A3F" w:rsidRPr="001B45F5" w:rsidRDefault="00060A3F" w:rsidP="009A3A69">
                                  <w:pP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</w:pPr>
                                  <w:r w:rsidRPr="003B5007"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Isabel la Católica SN, Esq. Av. </w:t>
                                  </w:r>
                                  <w: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>Morelos, Col. Barrio de San Sebastián, Toluca Edo. De México; C.P.  50150                 TEL: 7222798900</w:t>
                                  </w:r>
                                  <w:r w:rsidRPr="001B45F5"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             </w:t>
                                  </w:r>
                                  <w:r w:rsidRPr="001B45F5"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 www.</w:t>
                                  </w:r>
                                  <w: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>imss.gob.mx</w:t>
                                  </w:r>
                                </w:p>
                                <w:p w14:paraId="48701524" w14:textId="77777777" w:rsidR="00060A3F" w:rsidRPr="00984A99" w:rsidRDefault="00060A3F" w:rsidP="009A3A6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B10D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margin-left:21.05pt;margin-top:724.2pt;width:337.05pt;height:1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" filled="f" stroked="f">
                      <v:textbox>
                        <w:txbxContent>
                          <w:p w14:paraId="3C4F4753" w14:textId="77777777" w:rsidR="00060A3F" w:rsidRPr="001B45F5" w:rsidRDefault="00060A3F" w:rsidP="009A3A69">
                            <w:pP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</w:pPr>
                            <w:r w:rsidRPr="003B5007"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Isabel la Católica SN, Esq. Av. 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>Morelos, Col. Barrio de San Sebastián, Toluca Edo. De México; C.P.  50150                 TEL: 7222798900</w:t>
                            </w:r>
                            <w:r w:rsidRPr="001B45F5"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             </w:t>
                            </w:r>
                            <w:r w:rsidRPr="001B45F5"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 www.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>imss.gob.mx</w:t>
                            </w:r>
                          </w:p>
                          <w:p w14:paraId="48701524" w14:textId="77777777" w:rsidR="00060A3F" w:rsidRPr="00984A99" w:rsidRDefault="00060A3F" w:rsidP="009A3A69"/>
                        </w:txbxContent>
                      </v:textbox>
                    </v:shape>
                  </w:pict>
                </mc:Fallback>
              </mc:AlternateConten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Resultado: </w:t>
            </w:r>
          </w:p>
          <w:p w14:paraId="2DEA9B0E" w14:textId="1B6A48D9" w:rsidR="009A3A69" w:rsidRPr="00A317F4" w:rsidRDefault="0031330D" w:rsidP="00A317F4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Refiere_Vecino_3</w:t>
            </w:r>
          </w:p>
        </w:tc>
      </w:tr>
    </w:tbl>
    <w:p w14:paraId="0B89712A" w14:textId="77777777" w:rsidR="009A3A69" w:rsidRPr="008976F1" w:rsidRDefault="009A3A69" w:rsidP="009A3A69">
      <w:pPr>
        <w:autoSpaceDE w:val="0"/>
        <w:autoSpaceDN w:val="0"/>
        <w:adjustRightInd w:val="0"/>
        <w:jc w:val="both"/>
        <w:rPr>
          <w:rFonts w:ascii="Noto Sans" w:hAnsi="Noto Sans" w:cs="Noto Sans"/>
          <w:b/>
          <w:sz w:val="18"/>
          <w:szCs w:val="18"/>
        </w:rPr>
      </w:pPr>
    </w:p>
    <w:tbl>
      <w:tblPr>
        <w:tblW w:w="5000" w:type="pct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416"/>
      </w:tblGrid>
      <w:tr w:rsidR="009A3A69" w:rsidRPr="008976F1" w14:paraId="1A700D95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14A7" w14:textId="77777777" w:rsidR="009A3A69" w:rsidRPr="008976F1" w:rsidRDefault="009A3A69" w:rsidP="009A3A69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ENTREVISTA A TRABAJADORES DEL PATRON</w:t>
            </w:r>
          </w:p>
        </w:tc>
      </w:tr>
      <w:tr w:rsidR="009A3A69" w:rsidRPr="002148E5" w14:paraId="34D1A418" w14:textId="77777777" w:rsidTr="00746A61"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C879" w14:textId="37C4BF37" w:rsidR="009A3A69" w:rsidRPr="0031330D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I.- Nombre: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Nombre_Trabajador_1</w:t>
            </w:r>
          </w:p>
          <w:p w14:paraId="59A89E66" w14:textId="53BA2653" w:rsidR="009A3A69" w:rsidRPr="0031330D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</w:pP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   </w:t>
            </w:r>
            <w:r w:rsidR="00515E46"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Domicilio: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Domicilio_Trabajador_1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Trab_Domi1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</w:tc>
      </w:tr>
      <w:tr w:rsidR="009A3A69" w:rsidRPr="008976F1" w14:paraId="232F58B8" w14:textId="77777777" w:rsidTr="00746A61">
        <w:trPr>
          <w:trHeight w:val="51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FBEA" w14:textId="77777777" w:rsidR="009A3A69" w:rsidRPr="008976F1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Resultado: </w:t>
            </w:r>
          </w:p>
          <w:p w14:paraId="7D899BEA" w14:textId="35D92A9B" w:rsidR="009039D7" w:rsidRPr="00A317F4" w:rsidRDefault="0031330D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Refiere_Trabajador_1</w:t>
            </w:r>
          </w:p>
        </w:tc>
      </w:tr>
      <w:tr w:rsidR="009A3A69" w:rsidRPr="008976F1" w14:paraId="023D6246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564B" w14:textId="1E4A8E04" w:rsidR="009A3A69" w:rsidRPr="0031330D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I I.- Nombre: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Nombre_Trabajador_2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Trab_NombreE2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  <w:p w14:paraId="32DA7814" w14:textId="670889A4" w:rsidR="009A3A69" w:rsidRPr="008976F1" w:rsidRDefault="009A3A69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     </w:t>
            </w:r>
            <w:r w:rsidR="00515E46"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Domicilio: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Domicilio_Trabajador_2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Trab_Domi2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</w:tc>
      </w:tr>
      <w:tr w:rsidR="009A3A69" w:rsidRPr="008976F1" w14:paraId="169846B3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F212" w14:textId="77777777" w:rsidR="00A72587" w:rsidRPr="008976F1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Resultado: </w:t>
            </w:r>
          </w:p>
          <w:p w14:paraId="7C384ABE" w14:textId="0F521BE5" w:rsidR="009A3A69" w:rsidRPr="00A317F4" w:rsidRDefault="0031330D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Refiere_Trabajador_2</w:t>
            </w:r>
          </w:p>
        </w:tc>
      </w:tr>
      <w:tr w:rsidR="009A3A69" w:rsidRPr="002148E5" w14:paraId="1DD2E611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BDED" w14:textId="00222C2C" w:rsidR="00DE6EEF" w:rsidRPr="0031330D" w:rsidRDefault="009A3A69" w:rsidP="00DE6EEF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III.- Nombre:</w:t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Nombre_Trabajador_3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Trab_NombreE3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  <w:p w14:paraId="39B9893E" w14:textId="47D0CB02" w:rsidR="009A3A69" w:rsidRPr="0031330D" w:rsidRDefault="00515E46" w:rsidP="00DE6EEF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 xml:space="preserve">        </w:t>
            </w:r>
            <w:r w:rsidR="009A3A69" w:rsidRPr="0031330D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Domicilio:</w:t>
            </w:r>
            <w:r w:rsidR="009A3A69"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31330D" w:rsidRPr="0031330D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Domicilio_Trabajador_3</w:t>
            </w:r>
            <w:r w:rsidR="009A3A69"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="009A3A69" w:rsidRPr="0031330D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Trab_Domi3 </w:instrText>
            </w:r>
            <w:r w:rsidR="009A3A69"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</w:tc>
      </w:tr>
      <w:tr w:rsidR="009A3A69" w:rsidRPr="008976F1" w14:paraId="24C75B89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EC26" w14:textId="77777777" w:rsidR="009A3A69" w:rsidRPr="008976F1" w:rsidRDefault="009A3A69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Resultado: </w:t>
            </w:r>
          </w:p>
          <w:p w14:paraId="25A0CC39" w14:textId="4344EC35" w:rsidR="009A3A69" w:rsidRPr="00A317F4" w:rsidRDefault="0031330D" w:rsidP="009A3A69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Refiere_Trabajador_3</w:t>
            </w:r>
          </w:p>
        </w:tc>
      </w:tr>
    </w:tbl>
    <w:p w14:paraId="0F0F4C6C" w14:textId="77777777" w:rsidR="009A3A69" w:rsidRPr="008976F1" w:rsidRDefault="009A3A69" w:rsidP="009A3A69">
      <w:pPr>
        <w:rPr>
          <w:rFonts w:ascii="Noto Sans" w:hAnsi="Noto Sans" w:cs="Noto Sans"/>
          <w:vanish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6"/>
        <w:gridCol w:w="3450"/>
      </w:tblGrid>
      <w:tr w:rsidR="009A3A69" w:rsidRPr="008976F1" w14:paraId="190CFCB7" w14:textId="77777777" w:rsidTr="007C7C3B">
        <w:tc>
          <w:tcPr>
            <w:tcW w:w="3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80CF" w14:textId="306BD984" w:rsidR="009A3A69" w:rsidRPr="008976F1" w:rsidRDefault="009A3A69" w:rsidP="009A3A69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Nombre y firma del NL:  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976F1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Nombre_Notificador</w:t>
            </w:r>
          </w:p>
        </w:tc>
        <w:tc>
          <w:tcPr>
            <w:tcW w:w="1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5A2C" w14:textId="5F55B564" w:rsidR="009A3A69" w:rsidRPr="008976F1" w:rsidRDefault="009A3A69" w:rsidP="007C7C3B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Fecha: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  <w:tr w:rsidR="009A3A69" w:rsidRPr="008976F1" w14:paraId="3271899E" w14:textId="77777777" w:rsidTr="007C7C3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AAD6" w14:textId="340EAC38" w:rsidR="009A3A69" w:rsidRPr="008976F1" w:rsidRDefault="009A3A69" w:rsidP="009A3A69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 xml:space="preserve">Nombre y rúbrica encargado de la Mesa: </w:t>
            </w:r>
            <w:r w:rsidR="00485768"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 xml:space="preserve">Eric Josue Mondragón Ríos </w:t>
            </w:r>
          </w:p>
        </w:tc>
      </w:tr>
    </w:tbl>
    <w:p w14:paraId="70F50C91" w14:textId="77777777" w:rsidR="0040215C" w:rsidRPr="008976F1" w:rsidRDefault="0040215C" w:rsidP="007D7416">
      <w:pPr>
        <w:rPr>
          <w:rFonts w:ascii="Noto Sans" w:hAnsi="Noto Sans" w:cs="Noto Sans"/>
          <w:sz w:val="18"/>
          <w:szCs w:val="18"/>
          <w:lang w:eastAsia="es-ES"/>
        </w:rPr>
      </w:pPr>
    </w:p>
    <w:p w14:paraId="03F06F72" w14:textId="77777777" w:rsidR="001B052D" w:rsidRPr="008976F1" w:rsidRDefault="001B052D" w:rsidP="007D7416">
      <w:pPr>
        <w:rPr>
          <w:rFonts w:ascii="Noto Sans" w:hAnsi="Noto Sans" w:cs="Noto Sans"/>
          <w:sz w:val="18"/>
          <w:szCs w:val="18"/>
          <w:lang w:eastAsia="es-ES"/>
        </w:rPr>
        <w:sectPr w:rsidR="001B052D" w:rsidRPr="008976F1" w:rsidSect="00056C6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2126" w:right="907" w:bottom="567" w:left="907" w:header="28" w:footer="1111" w:gutter="0"/>
          <w:cols w:space="708"/>
          <w:docGrid w:linePitch="360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1043"/>
        <w:gridCol w:w="894"/>
        <w:gridCol w:w="875"/>
        <w:gridCol w:w="5727"/>
      </w:tblGrid>
      <w:tr w:rsidR="001B052D" w:rsidRPr="008976F1" w14:paraId="78932FF3" w14:textId="77777777" w:rsidTr="008976F1">
        <w:trPr>
          <w:trHeight w:val="390"/>
          <w:jc w:val="center"/>
        </w:trPr>
        <w:tc>
          <w:tcPr>
            <w:tcW w:w="1388" w:type="pct"/>
            <w:gridSpan w:val="2"/>
            <w:tcBorders>
              <w:top w:val="single" w:sz="4" w:space="0" w:color="auto"/>
            </w:tcBorders>
            <w:vAlign w:val="center"/>
            <w:hideMark/>
          </w:tcPr>
          <w:p w14:paraId="5D883C52" w14:textId="77777777" w:rsidR="001B052D" w:rsidRPr="008976F1" w:rsidRDefault="001B052D" w:rsidP="00B65305">
            <w:pPr>
              <w:spacing w:line="240" w:lineRule="exact"/>
              <w:rPr>
                <w:rFonts w:ascii="Noto Sans" w:eastAsia="Arial" w:hAnsi="Noto Sans" w:cs="Noto Sans"/>
                <w:sz w:val="18"/>
                <w:szCs w:val="18"/>
                <w:lang w:val="en-US"/>
              </w:rPr>
            </w:pPr>
            <w:r w:rsidRPr="008976F1">
              <w:rPr>
                <w:rFonts w:ascii="Noto Sans" w:eastAsia="Arial" w:hAnsi="Noto Sans" w:cs="Noto Sans"/>
                <w:spacing w:val="1"/>
                <w:sz w:val="18"/>
                <w:szCs w:val="18"/>
              </w:rPr>
              <w:lastRenderedPageBreak/>
              <w:t>Pat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eastAsia="Arial" w:hAnsi="Noto Sans" w:cs="Noto Sans"/>
                <w:spacing w:val="-2"/>
                <w:sz w:val="18"/>
                <w:szCs w:val="18"/>
              </w:rPr>
              <w:t>ó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n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 xml:space="preserve"> 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o</w:t>
            </w:r>
            <w:r w:rsidRPr="008976F1">
              <w:rPr>
                <w:rFonts w:ascii="Noto Sans" w:eastAsia="Arial" w:hAnsi="Noto Sans" w:cs="Noto Sans"/>
                <w:spacing w:val="4"/>
                <w:sz w:val="18"/>
                <w:szCs w:val="18"/>
              </w:rPr>
              <w:t xml:space="preserve"> </w:t>
            </w:r>
            <w:r w:rsidRPr="008976F1">
              <w:rPr>
                <w:rFonts w:ascii="Noto Sans" w:eastAsia="Arial" w:hAnsi="Noto Sans" w:cs="Noto Sans"/>
                <w:spacing w:val="-4"/>
                <w:sz w:val="18"/>
                <w:szCs w:val="18"/>
              </w:rPr>
              <w:t>s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u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j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e</w:t>
            </w:r>
            <w:r w:rsidRPr="008976F1">
              <w:rPr>
                <w:rFonts w:ascii="Noto Sans" w:eastAsia="Arial" w:hAnsi="Noto Sans" w:cs="Noto Sans"/>
                <w:spacing w:val="-4"/>
                <w:sz w:val="18"/>
                <w:szCs w:val="18"/>
              </w:rPr>
              <w:t>t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o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 xml:space="preserve"> 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ob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li</w:t>
            </w:r>
            <w:r w:rsidRPr="008976F1">
              <w:rPr>
                <w:rFonts w:ascii="Noto Sans" w:eastAsia="Arial" w:hAnsi="Noto Sans" w:cs="Noto Sans"/>
                <w:spacing w:val="-2"/>
                <w:sz w:val="18"/>
                <w:szCs w:val="18"/>
              </w:rPr>
              <w:t>g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a</w:t>
            </w:r>
            <w:r w:rsidRPr="008976F1">
              <w:rPr>
                <w:rFonts w:ascii="Noto Sans" w:eastAsia="Arial" w:hAnsi="Noto Sans" w:cs="Noto Sans"/>
                <w:spacing w:val="-2"/>
                <w:sz w:val="18"/>
                <w:szCs w:val="18"/>
              </w:rPr>
              <w:t>d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o</w:t>
            </w:r>
          </w:p>
        </w:tc>
        <w:tc>
          <w:tcPr>
            <w:tcW w:w="3612" w:type="pct"/>
            <w:gridSpan w:val="3"/>
            <w:tcBorders>
              <w:top w:val="single" w:sz="4" w:space="0" w:color="auto"/>
            </w:tcBorders>
            <w:vAlign w:val="center"/>
          </w:tcPr>
          <w:p w14:paraId="4E7EFBEA" w14:textId="4D408F91" w:rsidR="001B052D" w:rsidRPr="008976F1" w:rsidRDefault="0031330D" w:rsidP="00B65305">
            <w:pPr>
              <w:snapToGrid w:val="0"/>
              <w:rPr>
                <w:rFonts w:ascii="Noto Sans" w:hAnsi="Noto Sans" w:cs="Noto Sans"/>
                <w:b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</w:rPr>
              <w:t>Nombre_Patron</w:t>
            </w:r>
          </w:p>
        </w:tc>
      </w:tr>
      <w:tr w:rsidR="001B052D" w:rsidRPr="008976F1" w14:paraId="2027A881" w14:textId="77777777" w:rsidTr="008976F1">
        <w:trPr>
          <w:trHeight w:val="390"/>
          <w:jc w:val="center"/>
        </w:trPr>
        <w:tc>
          <w:tcPr>
            <w:tcW w:w="923" w:type="pct"/>
            <w:vAlign w:val="center"/>
            <w:hideMark/>
          </w:tcPr>
          <w:p w14:paraId="41A3655A" w14:textId="77777777" w:rsidR="001B052D" w:rsidRPr="008976F1" w:rsidRDefault="001B052D" w:rsidP="00B65305">
            <w:pPr>
              <w:spacing w:line="240" w:lineRule="exact"/>
              <w:rPr>
                <w:rFonts w:ascii="Noto Sans" w:eastAsia="Arial" w:hAnsi="Noto Sans" w:cs="Noto Sans"/>
                <w:sz w:val="18"/>
                <w:szCs w:val="18"/>
              </w:rPr>
            </w:pP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eg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i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s</w:t>
            </w:r>
            <w:r w:rsidRPr="008976F1">
              <w:rPr>
                <w:rFonts w:ascii="Noto Sans" w:eastAsia="Arial" w:hAnsi="Noto Sans" w:cs="Noto Sans"/>
                <w:spacing w:val="1"/>
                <w:sz w:val="18"/>
                <w:szCs w:val="18"/>
              </w:rPr>
              <w:t>t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o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 xml:space="preserve"> </w:t>
            </w:r>
            <w:r w:rsidRPr="008976F1">
              <w:rPr>
                <w:rFonts w:ascii="Noto Sans" w:eastAsia="Arial" w:hAnsi="Noto Sans" w:cs="Noto Sans"/>
                <w:spacing w:val="-3"/>
                <w:sz w:val="18"/>
                <w:szCs w:val="18"/>
              </w:rPr>
              <w:t>P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a</w:t>
            </w:r>
            <w:r w:rsidRPr="008976F1">
              <w:rPr>
                <w:rFonts w:ascii="Noto Sans" w:eastAsia="Arial" w:hAnsi="Noto Sans" w:cs="Noto Sans"/>
                <w:spacing w:val="1"/>
                <w:sz w:val="18"/>
                <w:szCs w:val="18"/>
              </w:rPr>
              <w:t>t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eastAsia="Arial" w:hAnsi="Noto Sans" w:cs="Noto Sans"/>
                <w:spacing w:val="-2"/>
                <w:sz w:val="18"/>
                <w:szCs w:val="18"/>
              </w:rPr>
              <w:t>o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na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l</w:t>
            </w:r>
          </w:p>
        </w:tc>
        <w:tc>
          <w:tcPr>
            <w:tcW w:w="864" w:type="pct"/>
            <w:gridSpan w:val="2"/>
            <w:vAlign w:val="center"/>
          </w:tcPr>
          <w:p w14:paraId="34741313" w14:textId="578D86F8" w:rsidR="001B052D" w:rsidRPr="008976F1" w:rsidRDefault="0031330D" w:rsidP="00B65305">
            <w:pPr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E4727F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  <w:tc>
          <w:tcPr>
            <w:tcW w:w="432" w:type="pct"/>
            <w:vAlign w:val="center"/>
            <w:hideMark/>
          </w:tcPr>
          <w:p w14:paraId="640C9086" w14:textId="2E417A1E" w:rsidR="001B052D" w:rsidRPr="008976F1" w:rsidRDefault="002D7418" w:rsidP="00B65305">
            <w:pPr>
              <w:spacing w:line="240" w:lineRule="exact"/>
              <w:ind w:left="73"/>
              <w:jc w:val="center"/>
              <w:rPr>
                <w:rFonts w:ascii="Noto Sans" w:eastAsia="Arial" w:hAnsi="Noto Sans" w:cs="Noto Sans"/>
                <w:sz w:val="18"/>
                <w:szCs w:val="18"/>
              </w:rPr>
            </w:pPr>
            <w:r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Actividad</w:t>
            </w:r>
          </w:p>
        </w:tc>
        <w:tc>
          <w:tcPr>
            <w:tcW w:w="2781" w:type="pct"/>
            <w:vAlign w:val="center"/>
            <w:hideMark/>
          </w:tcPr>
          <w:p w14:paraId="51114F9A" w14:textId="30183C52" w:rsidR="001B052D" w:rsidRPr="008976F1" w:rsidRDefault="0031330D" w:rsidP="00B65305">
            <w:pPr>
              <w:pStyle w:val="Default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</w:rPr>
              <w:t>Actividad</w:t>
            </w:r>
          </w:p>
        </w:tc>
      </w:tr>
      <w:tr w:rsidR="001B052D" w:rsidRPr="008976F1" w14:paraId="31EFAC69" w14:textId="77777777" w:rsidTr="008976F1">
        <w:trPr>
          <w:trHeight w:val="390"/>
          <w:jc w:val="center"/>
        </w:trPr>
        <w:tc>
          <w:tcPr>
            <w:tcW w:w="923" w:type="pct"/>
            <w:vAlign w:val="center"/>
            <w:hideMark/>
          </w:tcPr>
          <w:p w14:paraId="2C78235F" w14:textId="77777777" w:rsidR="001B052D" w:rsidRPr="008976F1" w:rsidRDefault="001B052D" w:rsidP="00B65305">
            <w:pPr>
              <w:spacing w:line="240" w:lineRule="exact"/>
              <w:rPr>
                <w:rFonts w:ascii="Noto Sans" w:eastAsia="Arial" w:hAnsi="Noto Sans" w:cs="Noto Sans"/>
                <w:sz w:val="18"/>
                <w:szCs w:val="18"/>
              </w:rPr>
            </w:pP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D</w:t>
            </w:r>
            <w:r w:rsidRPr="008976F1">
              <w:rPr>
                <w:rFonts w:ascii="Noto Sans" w:eastAsia="Arial" w:hAnsi="Noto Sans" w:cs="Noto Sans"/>
                <w:spacing w:val="2"/>
                <w:sz w:val="18"/>
                <w:szCs w:val="18"/>
              </w:rPr>
              <w:t>o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mi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c</w:t>
            </w:r>
            <w:r w:rsidRPr="008976F1">
              <w:rPr>
                <w:rFonts w:ascii="Noto Sans" w:eastAsia="Arial" w:hAnsi="Noto Sans" w:cs="Noto Sans"/>
                <w:spacing w:val="-1"/>
                <w:sz w:val="18"/>
                <w:szCs w:val="18"/>
              </w:rPr>
              <w:t>ili</w:t>
            </w:r>
            <w:r w:rsidRPr="008976F1">
              <w:rPr>
                <w:rFonts w:ascii="Noto Sans" w:eastAsia="Arial" w:hAnsi="Noto Sans" w:cs="Noto Sans"/>
                <w:sz w:val="18"/>
                <w:szCs w:val="18"/>
              </w:rPr>
              <w:t>o</w:t>
            </w:r>
          </w:p>
        </w:tc>
        <w:tc>
          <w:tcPr>
            <w:tcW w:w="4077" w:type="pct"/>
            <w:gridSpan w:val="4"/>
            <w:vAlign w:val="center"/>
          </w:tcPr>
          <w:p w14:paraId="17F1CA6E" w14:textId="38A73C1B" w:rsidR="001B052D" w:rsidRPr="008976F1" w:rsidRDefault="0031330D" w:rsidP="00B65305">
            <w:pPr>
              <w:snapToGrid w:val="0"/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F25F17">
              <w:rPr>
                <w:rFonts w:ascii="Noto Sans" w:hAnsi="Noto Sans" w:cs="Noto Sans"/>
                <w:b/>
                <w:sz w:val="18"/>
                <w:szCs w:val="18"/>
              </w:rPr>
              <w:t>Domicilio_ Verificar</w:t>
            </w:r>
          </w:p>
        </w:tc>
      </w:tr>
    </w:tbl>
    <w:p w14:paraId="52B618CD" w14:textId="77777777" w:rsidR="001B052D" w:rsidRPr="008976F1" w:rsidRDefault="001B052D" w:rsidP="001B052D">
      <w:pPr>
        <w:pStyle w:val="Encabezado"/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16"/>
      </w:tblGrid>
      <w:tr w:rsidR="001B052D" w:rsidRPr="008976F1" w14:paraId="3C1B5BC9" w14:textId="77777777" w:rsidTr="00746A61">
        <w:trPr>
          <w:trHeight w:val="366"/>
          <w:jc w:val="center"/>
        </w:trPr>
        <w:tc>
          <w:tcPr>
            <w:tcW w:w="5000" w:type="pct"/>
            <w:vAlign w:val="center"/>
          </w:tcPr>
          <w:p w14:paraId="2EE25674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/>
              </w:rPr>
              <w:t>Constancia De Búsqueda De Fuentes Internas</w:t>
            </w:r>
          </w:p>
        </w:tc>
      </w:tr>
    </w:tbl>
    <w:p w14:paraId="4C546A59" w14:textId="77777777" w:rsidR="001B052D" w:rsidRPr="008976F1" w:rsidRDefault="001B052D" w:rsidP="001B052D">
      <w:pPr>
        <w:rPr>
          <w:rFonts w:ascii="Noto Sans" w:hAnsi="Noto Sans" w:cs="Noto Sans"/>
          <w:sz w:val="18"/>
          <w:szCs w:val="18"/>
          <w:lang w:eastAsia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3"/>
        <w:gridCol w:w="1240"/>
        <w:gridCol w:w="1373"/>
      </w:tblGrid>
      <w:tr w:rsidR="001B052D" w:rsidRPr="008976F1" w14:paraId="75602B12" w14:textId="77777777" w:rsidTr="00746A61">
        <w:trPr>
          <w:trHeight w:hRule="exact" w:val="269"/>
          <w:jc w:val="center"/>
        </w:trPr>
        <w:tc>
          <w:tcPr>
            <w:tcW w:w="3745" w:type="pct"/>
          </w:tcPr>
          <w:p w14:paraId="7ED1B414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4DF6554E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7E337CDB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</w:p>
        </w:tc>
        <w:tc>
          <w:tcPr>
            <w:tcW w:w="595" w:type="pct"/>
          </w:tcPr>
          <w:p w14:paraId="1849D080" w14:textId="77777777" w:rsidR="001B052D" w:rsidRPr="008976F1" w:rsidRDefault="001B052D" w:rsidP="00B65305">
            <w:pPr>
              <w:spacing w:after="17" w:line="228" w:lineRule="exact"/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POSITIVO</w:t>
            </w:r>
          </w:p>
        </w:tc>
        <w:tc>
          <w:tcPr>
            <w:tcW w:w="659" w:type="pct"/>
          </w:tcPr>
          <w:p w14:paraId="62D08A8D" w14:textId="77777777" w:rsidR="001B052D" w:rsidRPr="008976F1" w:rsidRDefault="001B052D" w:rsidP="00B65305">
            <w:pPr>
              <w:spacing w:after="17" w:line="228" w:lineRule="exact"/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NEGATIVO</w:t>
            </w:r>
          </w:p>
        </w:tc>
      </w:tr>
      <w:tr w:rsidR="001B052D" w:rsidRPr="008976F1" w14:paraId="0F4134A8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0561484E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1) Verificación del domicilio (DAD)</w:t>
            </w:r>
          </w:p>
        </w:tc>
        <w:tc>
          <w:tcPr>
            <w:tcW w:w="595" w:type="pct"/>
          </w:tcPr>
          <w:p w14:paraId="001F8812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54B3C2B3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22BF4EC5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538DDAE9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2)Entrevista con 3 vecinos</w:t>
            </w:r>
          </w:p>
        </w:tc>
        <w:tc>
          <w:tcPr>
            <w:tcW w:w="595" w:type="pct"/>
          </w:tcPr>
          <w:p w14:paraId="0413FA3C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0D737E41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32846214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203D962A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3) Entrevista con 3 trabajadores</w:t>
            </w:r>
          </w:p>
        </w:tc>
        <w:tc>
          <w:tcPr>
            <w:tcW w:w="595" w:type="pct"/>
          </w:tcPr>
          <w:p w14:paraId="75B67E61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51B471F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24BECA35" w14:textId="77777777" w:rsidTr="00746A61">
        <w:trPr>
          <w:trHeight w:hRule="exact" w:val="259"/>
          <w:jc w:val="center"/>
        </w:trPr>
        <w:tc>
          <w:tcPr>
            <w:tcW w:w="3745" w:type="pct"/>
          </w:tcPr>
          <w:p w14:paraId="1BB36FCF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4) Departamento de Afiliación y Vigencia</w:t>
            </w:r>
          </w:p>
        </w:tc>
        <w:tc>
          <w:tcPr>
            <w:tcW w:w="595" w:type="pct"/>
          </w:tcPr>
          <w:p w14:paraId="4DD52A2C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05BFA8E3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79FC3B13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46602081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Expediente del Departamento </w:t>
            </w:r>
          </w:p>
        </w:tc>
        <w:tc>
          <w:tcPr>
            <w:tcW w:w="595" w:type="pct"/>
          </w:tcPr>
          <w:p w14:paraId="70CBD91D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57552F16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7615A4A9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5C73512B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SINDO</w:t>
            </w:r>
          </w:p>
        </w:tc>
        <w:tc>
          <w:tcPr>
            <w:tcW w:w="595" w:type="pct"/>
          </w:tcPr>
          <w:p w14:paraId="4EFDD5D5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B0125D7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4F20E269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375AD577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¿Es un Registro Patronal Único?</w:t>
            </w:r>
          </w:p>
        </w:tc>
        <w:tc>
          <w:tcPr>
            <w:tcW w:w="595" w:type="pct"/>
          </w:tcPr>
          <w:p w14:paraId="32BC09A0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2CA1F55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48ECFCEC" w14:textId="77777777" w:rsidTr="00746A61">
        <w:trPr>
          <w:trHeight w:hRule="exact" w:val="259"/>
          <w:jc w:val="center"/>
        </w:trPr>
        <w:tc>
          <w:tcPr>
            <w:tcW w:w="3745" w:type="pct"/>
          </w:tcPr>
          <w:p w14:paraId="3B9AAA97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NPIE</w:t>
            </w:r>
          </w:p>
        </w:tc>
        <w:tc>
          <w:tcPr>
            <w:tcW w:w="595" w:type="pct"/>
          </w:tcPr>
          <w:p w14:paraId="378F3188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0B6BFD9C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3786BE9D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46AFCCDD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5) Departamento de Auditoría a Patrones</w:t>
            </w:r>
          </w:p>
        </w:tc>
        <w:tc>
          <w:tcPr>
            <w:tcW w:w="595" w:type="pct"/>
          </w:tcPr>
          <w:p w14:paraId="61532009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4D00ECBC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13CD57EF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474B7077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Expediente del Departamento</w:t>
            </w:r>
          </w:p>
        </w:tc>
        <w:tc>
          <w:tcPr>
            <w:tcW w:w="595" w:type="pct"/>
          </w:tcPr>
          <w:p w14:paraId="3426607F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3F50A4C1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4FB533F0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47B31ACE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Actos de fiscalización instaurados, que arrojen otro domicilio</w:t>
            </w:r>
          </w:p>
        </w:tc>
        <w:tc>
          <w:tcPr>
            <w:tcW w:w="595" w:type="pct"/>
          </w:tcPr>
          <w:p w14:paraId="3D182668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628627E4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6623BA13" w14:textId="77777777" w:rsidTr="00746A61">
        <w:trPr>
          <w:trHeight w:hRule="exact" w:val="259"/>
          <w:jc w:val="center"/>
        </w:trPr>
        <w:tc>
          <w:tcPr>
            <w:tcW w:w="3745" w:type="pct"/>
          </w:tcPr>
          <w:p w14:paraId="75965D6B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6) Departamento de Prestaciones Económicas y Sociales</w:t>
            </w:r>
          </w:p>
        </w:tc>
        <w:tc>
          <w:tcPr>
            <w:tcW w:w="595" w:type="pct"/>
          </w:tcPr>
          <w:p w14:paraId="248ACCE8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BE39DA5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3ABD57AA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03A663EA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Expediente del Departamento</w:t>
            </w:r>
          </w:p>
        </w:tc>
        <w:tc>
          <w:tcPr>
            <w:tcW w:w="595" w:type="pct"/>
          </w:tcPr>
          <w:p w14:paraId="2153C8E6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264EDE92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3C437314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0CD8D952" w14:textId="77777777" w:rsidR="001B052D" w:rsidRPr="008976F1" w:rsidRDefault="001B052D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Convenios de Subrogación</w:t>
            </w:r>
          </w:p>
        </w:tc>
        <w:tc>
          <w:tcPr>
            <w:tcW w:w="595" w:type="pct"/>
          </w:tcPr>
          <w:p w14:paraId="7615D9FB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3F585F0E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681A0F2A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02A29BB0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7) Oficina de Emisión y Pago</w:t>
            </w:r>
          </w:p>
        </w:tc>
        <w:tc>
          <w:tcPr>
            <w:tcW w:w="595" w:type="pct"/>
          </w:tcPr>
          <w:p w14:paraId="333B651D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08A2C988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47751084" w14:textId="77777777" w:rsidTr="00746A61">
        <w:trPr>
          <w:trHeight w:hRule="exact" w:val="264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4AC4B744" w14:textId="77777777" w:rsidR="001B052D" w:rsidRPr="008976F1" w:rsidRDefault="001B052D" w:rsidP="00B65305">
            <w:pPr>
              <w:pStyle w:val="Prrafodelista"/>
              <w:widowControl/>
              <w:numPr>
                <w:ilvl w:val="0"/>
                <w:numId w:val="1"/>
              </w:numPr>
              <w:kinsoku/>
              <w:overflowPunct/>
              <w:textAlignment w:val="auto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la oficina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77B792F4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588D8004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349D15B5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7107637A" w14:textId="77777777" w:rsidR="001B052D" w:rsidRPr="008976F1" w:rsidRDefault="001B052D" w:rsidP="00B65305">
            <w:pPr>
              <w:pStyle w:val="Prrafodelista"/>
              <w:widowControl/>
              <w:numPr>
                <w:ilvl w:val="0"/>
                <w:numId w:val="1"/>
              </w:numPr>
              <w:kinsoku/>
              <w:overflowPunct/>
              <w:textAlignment w:val="auto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pagos y generalidades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380431F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2A9BC338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1BDE66A8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09569CD8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8) Oficina para Cobros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5ACBC702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569E8EF0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47960791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3E14E9DD" w14:textId="77777777" w:rsidR="001B052D" w:rsidRPr="008976F1" w:rsidRDefault="001B052D" w:rsidP="00B65305">
            <w:pPr>
              <w:pStyle w:val="Prrafodelista"/>
              <w:widowControl/>
              <w:numPr>
                <w:ilvl w:val="1"/>
                <w:numId w:val="2"/>
              </w:numPr>
              <w:kinsoku/>
              <w:overflowPunct/>
              <w:ind w:left="496" w:hanging="141"/>
              <w:textAlignment w:val="auto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la oficina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35C8AEB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504A25B9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4C75FAD6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61AD2BF3" w14:textId="77777777" w:rsidR="001B052D" w:rsidRPr="008976F1" w:rsidRDefault="001B052D" w:rsidP="00B65305">
            <w:pPr>
              <w:pStyle w:val="Prrafodelista"/>
              <w:widowControl/>
              <w:numPr>
                <w:ilvl w:val="1"/>
                <w:numId w:val="2"/>
              </w:numPr>
              <w:kinsoku/>
              <w:overflowPunct/>
              <w:ind w:left="638" w:hanging="283"/>
              <w:textAlignment w:val="auto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Catálogo de control de resultados del departamento de cobranza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B7C0728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702B695D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1B052D" w:rsidRPr="008976F1" w14:paraId="62A040DF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6524CCDD" w14:textId="77777777" w:rsidR="001B052D" w:rsidRPr="008976F1" w:rsidRDefault="001B052D" w:rsidP="00B65305">
            <w:pPr>
              <w:pStyle w:val="Prrafodelista"/>
              <w:widowControl/>
              <w:numPr>
                <w:ilvl w:val="1"/>
                <w:numId w:val="2"/>
              </w:numPr>
              <w:kinsoku/>
              <w:overflowPunct/>
              <w:ind w:left="638" w:hanging="283"/>
              <w:textAlignment w:val="auto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convenios de pago a plazos y garantías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FD4346B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1AEBC98F" w14:textId="77777777" w:rsidR="001B052D" w:rsidRPr="008976F1" w:rsidRDefault="001B052D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</w:tbl>
    <w:p w14:paraId="38E5A79E" w14:textId="77777777" w:rsidR="001B052D" w:rsidRPr="008976F1" w:rsidRDefault="001B052D" w:rsidP="001B052D">
      <w:pPr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8"/>
        <w:gridCol w:w="5208"/>
      </w:tblGrid>
      <w:tr w:rsidR="001B052D" w:rsidRPr="008976F1" w14:paraId="3564BB4E" w14:textId="77777777" w:rsidTr="00407900">
        <w:trPr>
          <w:trHeight w:val="502"/>
          <w:jc w:val="center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C34DC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2) Entrevista a 3 Vecinos </w:t>
            </w:r>
          </w:p>
        </w:tc>
      </w:tr>
      <w:tr w:rsidR="001B052D" w:rsidRPr="008976F1" w14:paraId="67EFD5E3" w14:textId="77777777" w:rsidTr="00407900">
        <w:trPr>
          <w:trHeight w:val="124"/>
          <w:jc w:val="center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281F0" w14:textId="77777777" w:rsidR="001B052D" w:rsidRPr="008976F1" w:rsidRDefault="001B052D" w:rsidP="00530C55">
            <w:pPr>
              <w:rPr>
                <w:rFonts w:ascii="Noto Sans" w:hAnsi="Noto Sans" w:cs="Noto Sans"/>
                <w:b/>
                <w:sz w:val="18"/>
                <w:szCs w:val="18"/>
                <w:lang w:val="it-IT"/>
              </w:rPr>
            </w:pPr>
          </w:p>
        </w:tc>
      </w:tr>
      <w:tr w:rsidR="001B052D" w:rsidRPr="008976F1" w14:paraId="2A732FA7" w14:textId="77777777" w:rsidTr="00407900">
        <w:trPr>
          <w:trHeight w:val="31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4F7C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4914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DIRECCIÓN</w:t>
            </w:r>
          </w:p>
        </w:tc>
      </w:tr>
      <w:tr w:rsidR="001B052D" w:rsidRPr="008976F1" w14:paraId="2361EC6A" w14:textId="77777777" w:rsidTr="00407900">
        <w:trPr>
          <w:trHeight w:val="31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7D3AA" w14:textId="27850E61" w:rsidR="001B052D" w:rsidRPr="008976F1" w:rsidRDefault="0031330D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277104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Nombre_Vecino_1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FEADE" w14:textId="619C2620" w:rsidR="001B052D" w:rsidRPr="008976F1" w:rsidRDefault="0031330D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Domicilio_Vecino_1</w:t>
            </w:r>
          </w:p>
        </w:tc>
      </w:tr>
      <w:tr w:rsidR="001B052D" w:rsidRPr="008976F1" w14:paraId="610C054E" w14:textId="77777777" w:rsidTr="00407900">
        <w:trPr>
          <w:trHeight w:val="375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766F6" w14:textId="5800FA94" w:rsidR="001B052D" w:rsidRPr="008976F1" w:rsidRDefault="0031330D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277104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Nombre_Vecino_2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E982" w14:textId="2FD99473" w:rsidR="001B052D" w:rsidRPr="008976F1" w:rsidRDefault="0031330D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Domicilio_Vecino_2</w:t>
            </w:r>
          </w:p>
        </w:tc>
      </w:tr>
      <w:tr w:rsidR="001B052D" w:rsidRPr="008976F1" w14:paraId="6D806458" w14:textId="77777777" w:rsidTr="00407900">
        <w:trPr>
          <w:trHeight w:val="31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45C73" w14:textId="77D48862" w:rsidR="001B052D" w:rsidRPr="008976F1" w:rsidRDefault="0031330D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277104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Nombre_Vecino_3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7CD2" w14:textId="70C8F409" w:rsidR="001B052D" w:rsidRPr="008976F1" w:rsidRDefault="0031330D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Domicilio_Vecino_3</w:t>
            </w:r>
          </w:p>
        </w:tc>
      </w:tr>
    </w:tbl>
    <w:p w14:paraId="71967EEC" w14:textId="77777777" w:rsidR="001B052D" w:rsidRPr="008976F1" w:rsidRDefault="001B052D" w:rsidP="001B052D">
      <w:pPr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189"/>
        <w:gridCol w:w="17"/>
      </w:tblGrid>
      <w:tr w:rsidR="001B052D" w:rsidRPr="008976F1" w14:paraId="762CBB04" w14:textId="77777777" w:rsidTr="00407900">
        <w:trPr>
          <w:gridAfter w:val="1"/>
          <w:wAfter w:w="8" w:type="pct"/>
          <w:trHeight w:val="502"/>
          <w:jc w:val="center"/>
        </w:trPr>
        <w:tc>
          <w:tcPr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026C9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3) Entrevista a 3 Trabajadores</w:t>
            </w:r>
          </w:p>
        </w:tc>
      </w:tr>
      <w:tr w:rsidR="001B052D" w:rsidRPr="008976F1" w14:paraId="487BC0E2" w14:textId="77777777" w:rsidTr="00407900">
        <w:trPr>
          <w:gridAfter w:val="1"/>
          <w:wAfter w:w="8" w:type="pct"/>
          <w:trHeight w:val="124"/>
          <w:jc w:val="center"/>
        </w:trPr>
        <w:tc>
          <w:tcPr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8C07" w14:textId="77777777" w:rsidR="001B052D" w:rsidRPr="008976F1" w:rsidRDefault="001B052D" w:rsidP="009039D7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1B052D" w:rsidRPr="008976F1" w14:paraId="7D445375" w14:textId="77777777" w:rsidTr="00407900">
        <w:trPr>
          <w:gridAfter w:val="1"/>
          <w:wAfter w:w="8" w:type="pct"/>
          <w:trHeight w:val="314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7DDC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NOMBRE</w:t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04001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DIRECCIÓN</w:t>
            </w:r>
          </w:p>
        </w:tc>
      </w:tr>
      <w:tr w:rsidR="001B052D" w:rsidRPr="008976F1" w14:paraId="45268099" w14:textId="77777777" w:rsidTr="00407900">
        <w:trPr>
          <w:gridAfter w:val="1"/>
          <w:wAfter w:w="8" w:type="pct"/>
          <w:trHeight w:val="314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9B53" w14:textId="1CC2B2BA" w:rsidR="001B052D" w:rsidRPr="008976F1" w:rsidRDefault="0031330D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Nombre_Trabajador_1</w:t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A7AE" w14:textId="39C47911" w:rsidR="001B052D" w:rsidRPr="008976F1" w:rsidRDefault="0031330D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Domicilio_Trabajador_1</w:t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fldChar w:fldCharType="begin"/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instrText xml:space="preserve"> MERGEFIELD Trab_Domi1 </w:instrText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fldChar w:fldCharType="end"/>
            </w:r>
          </w:p>
        </w:tc>
      </w:tr>
      <w:tr w:rsidR="001B052D" w:rsidRPr="008976F1" w14:paraId="3D214C63" w14:textId="77777777" w:rsidTr="00407900">
        <w:trPr>
          <w:gridAfter w:val="1"/>
          <w:wAfter w:w="8" w:type="pct"/>
          <w:trHeight w:val="375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044DF" w14:textId="3235E1E3" w:rsidR="001B052D" w:rsidRPr="008976F1" w:rsidRDefault="0031330D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lastRenderedPageBreak/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Nombre_Trabajador_2</w:t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begin"/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instrText xml:space="preserve"> MERGEFIELD Trab_NombreE2 </w:instrText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end"/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F104D" w14:textId="74C98A58" w:rsidR="001B052D" w:rsidRPr="008976F1" w:rsidRDefault="0031330D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Domicilio_Trabajador_2</w:t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fldChar w:fldCharType="begin"/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instrText xml:space="preserve"> MERGEFIELD Trab_Domi2 </w:instrText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fldChar w:fldCharType="end"/>
            </w:r>
          </w:p>
        </w:tc>
      </w:tr>
      <w:tr w:rsidR="001B052D" w:rsidRPr="008976F1" w14:paraId="14CAEB10" w14:textId="77777777" w:rsidTr="00407900">
        <w:trPr>
          <w:gridAfter w:val="1"/>
          <w:wAfter w:w="8" w:type="pct"/>
          <w:trHeight w:val="314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59E4" w14:textId="74F8698B" w:rsidR="001B052D" w:rsidRPr="008976F1" w:rsidRDefault="0031330D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Nombre_Trabajador_3</w:t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begin"/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instrText xml:space="preserve"> MERGEFIELD Trab_NombreE3 </w:instrText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end"/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5731" w14:textId="63471BB9" w:rsidR="001B052D" w:rsidRPr="008976F1" w:rsidRDefault="0031330D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Domicilio_Trabajador_3</w:t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fldChar w:fldCharType="begin"/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instrText xml:space="preserve"> MERGEFIELD Trab_Domi3 </w:instrText>
            </w:r>
            <w:r w:rsidR="001B052D" w:rsidRPr="008976F1">
              <w:rPr>
                <w:rFonts w:ascii="Noto Sans" w:hAnsi="Noto Sans" w:cs="Noto Sans"/>
                <w:sz w:val="18"/>
                <w:szCs w:val="18"/>
              </w:rPr>
              <w:fldChar w:fldCharType="end"/>
            </w:r>
          </w:p>
        </w:tc>
      </w:tr>
      <w:tr w:rsidR="001B052D" w:rsidRPr="008976F1" w14:paraId="5C275E55" w14:textId="77777777" w:rsidTr="00407900">
        <w:trPr>
          <w:trHeight w:val="502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2C3D40" w14:textId="77777777" w:rsidR="001B052D" w:rsidRPr="008976F1" w:rsidRDefault="001B052D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RESULTADOS DE LA INVESTIGACIÓN:                  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Negativo</w:t>
            </w:r>
          </w:p>
          <w:p w14:paraId="44368D20" w14:textId="77777777" w:rsidR="001B052D" w:rsidRPr="008976F1" w:rsidRDefault="001B052D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</w:p>
          <w:p w14:paraId="7BD0EC66" w14:textId="77777777" w:rsidR="001B052D" w:rsidRPr="008976F1" w:rsidRDefault="001B052D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Verificación de domicilio (SINDO)</w:t>
            </w:r>
          </w:p>
          <w:p w14:paraId="65B236EA" w14:textId="06940255" w:rsidR="00C3178E" w:rsidRPr="008976F1" w:rsidRDefault="00C3178E" w:rsidP="00C3178E">
            <w:pPr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Siendo las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Hora_Inicio_Diligencia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,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del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hago constar que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Estatus_Verificacion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a verificar del Patrón o Sujeto obligado. Por lo que, constituido(a)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en la calle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5F17">
              <w:rPr>
                <w:rFonts w:ascii="Noto Sans" w:hAnsi="Noto Sans" w:cs="Noto Sans"/>
                <w:b/>
                <w:bCs/>
                <w:sz w:val="18"/>
                <w:szCs w:val="18"/>
              </w:rPr>
              <w:t>Nombre_Calle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con el propósito de localizar el domicilio señalado, el indicado en el presente documento, con</w:t>
            </w: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número exterior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  <w:lang w:val="es-ES" w:eastAsia="es-ES"/>
              </w:rPr>
              <w:t>@@</w:t>
            </w:r>
            <w:r w:rsidR="00F25F17">
              <w:rPr>
                <w:rFonts w:ascii="Noto Sans" w:hAnsi="Noto Sans" w:cs="Noto Sans"/>
                <w:b/>
                <w:bCs/>
                <w:sz w:val="18"/>
                <w:szCs w:val="18"/>
                <w:lang w:val="es-ES" w:eastAsia="es-ES"/>
              </w:rPr>
              <w:t>Num_Exterior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y número interior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0168C9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Num_Interior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.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Descripcion_Inmueble_Diligencia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La diligencia se realiza entre las calles de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 xml:space="preserve">Calle_Colindante_1 y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Calle_Colindante_2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. </w:t>
            </w:r>
          </w:p>
          <w:p w14:paraId="00F1ACD1" w14:textId="44C9A1F7" w:rsidR="00C3178E" w:rsidRPr="008976F1" w:rsidRDefault="00C3178E" w:rsidP="00C3178E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sz w:val="18"/>
                <w:szCs w:val="18"/>
              </w:rPr>
              <w:t xml:space="preserve">Atendiendo a mi llamado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Nombre_Patron</w:t>
            </w: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quien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Refiere_Persona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.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Tras la diligencia e investigaciones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se confirma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que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u w:val="single"/>
              </w:rPr>
              <w:t>No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se trata del domicilio del sujeto obligado buscado y no habiendo más hechos que hacer constar, se da por concluida la presente siendo las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Hora_Fin_Diligencia_Diligencia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horas del día en que se 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inline distT="0" distB="0" distL="0" distR="0" wp14:anchorId="527F806D" wp14:editId="006EBFC7">
                      <wp:extent cx="13335" cy="13335"/>
                      <wp:effectExtent l="0" t="0" r="0" b="0"/>
                      <wp:docPr id="1525239248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335" cy="13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F286F1" id="Imagen 3" o:spid="_x0000_s1026" style="width:1.05pt;height: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FsJ0QEAAJw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actúa. </w:t>
            </w:r>
          </w:p>
          <w:p w14:paraId="4495D1A4" w14:textId="77777777" w:rsidR="001B052D" w:rsidRPr="008976F1" w:rsidRDefault="001B052D" w:rsidP="00B65305">
            <w:pPr>
              <w:jc w:val="both"/>
              <w:rPr>
                <w:rFonts w:ascii="Noto Sans" w:hAnsi="Noto Sans" w:cs="Noto Sans"/>
                <w:sz w:val="18"/>
                <w:szCs w:val="18"/>
              </w:rPr>
            </w:pPr>
          </w:p>
          <w:p w14:paraId="4298497C" w14:textId="5E1C7222" w:rsidR="001B052D" w:rsidRPr="008976F1" w:rsidRDefault="00C3178E" w:rsidP="009039D7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Verificación de domicilio (DAD)</w:t>
            </w:r>
          </w:p>
          <w:p w14:paraId="632ADD32" w14:textId="1D8301BE" w:rsidR="00D147FF" w:rsidRPr="008976F1" w:rsidRDefault="0031330D" w:rsidP="00D147FF">
            <w:pPr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@@</w:t>
            </w:r>
            <w:r w:rsidR="00D147FF" w:rsidRPr="008976F1">
              <w:rPr>
                <w:rFonts w:ascii="Noto Sans" w:hAnsi="Noto Sans" w:cs="Noto Sans"/>
                <w:sz w:val="18"/>
                <w:szCs w:val="18"/>
              </w:rPr>
              <w:t>DAD_Domicilio</w:t>
            </w:r>
            <w:r w:rsidR="00D147FF">
              <w:rPr>
                <w:rFonts w:ascii="Noto Sans" w:hAnsi="Noto Sans" w:cs="Noto Sans"/>
                <w:sz w:val="18"/>
                <w:szCs w:val="18"/>
              </w:rPr>
              <w:t xml:space="preserve">, </w:t>
            </w:r>
            <w:r w:rsidR="00D147FF" w:rsidRPr="00D147FF">
              <w:rPr>
                <w:rFonts w:ascii="Noto Sans" w:hAnsi="Noto Sans" w:cs="Noto Sans"/>
                <w:b/>
                <w:bCs/>
                <w:sz w:val="18"/>
                <w:szCs w:val="18"/>
              </w:rPr>
              <w:t>con resultado negativo.</w:t>
            </w:r>
          </w:p>
          <w:p w14:paraId="10ECE878" w14:textId="77777777" w:rsidR="009039D7" w:rsidRPr="008976F1" w:rsidRDefault="009039D7" w:rsidP="009039D7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</w:p>
          <w:p w14:paraId="6747E9C5" w14:textId="77777777" w:rsidR="001B052D" w:rsidRPr="008976F1" w:rsidRDefault="001B052D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Entrevista de los 3 vecinos:</w:t>
            </w:r>
          </w:p>
          <w:p w14:paraId="11A95575" w14:textId="34910E07" w:rsidR="009039D7" w:rsidRPr="008976F1" w:rsidRDefault="0031330D" w:rsidP="009039D7">
            <w:pPr>
              <w:pStyle w:val="Prrafodelista"/>
              <w:numPr>
                <w:ilvl w:val="0"/>
                <w:numId w:val="6"/>
              </w:num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Refiere_Vecino_1</w:t>
            </w:r>
          </w:p>
          <w:p w14:paraId="28403170" w14:textId="74214DBE" w:rsidR="009039D7" w:rsidRPr="008976F1" w:rsidRDefault="0031330D" w:rsidP="009039D7">
            <w:pPr>
              <w:pStyle w:val="Prrafodelista"/>
              <w:numPr>
                <w:ilvl w:val="0"/>
                <w:numId w:val="6"/>
              </w:num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Refiere_Vecino_2</w:t>
            </w:r>
          </w:p>
          <w:p w14:paraId="1C412D36" w14:textId="673C9F30" w:rsidR="001B052D" w:rsidRPr="008976F1" w:rsidRDefault="0031330D" w:rsidP="009039D7">
            <w:pPr>
              <w:pStyle w:val="Prrafodelista"/>
              <w:numPr>
                <w:ilvl w:val="0"/>
                <w:numId w:val="6"/>
              </w:numPr>
              <w:spacing w:after="120" w:line="261" w:lineRule="exact"/>
              <w:rPr>
                <w:rFonts w:ascii="Noto Sans" w:hAnsi="Noto Sans" w:cs="Noto Sans"/>
                <w:sz w:val="18"/>
                <w:szCs w:val="18"/>
                <w:lang w:eastAsia="en-U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Refiere_Vecino_3</w:t>
            </w:r>
          </w:p>
          <w:p w14:paraId="5FB741BB" w14:textId="6DB540B3" w:rsidR="00530C55" w:rsidRPr="008976F1" w:rsidRDefault="001B052D" w:rsidP="00530C5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Entrevista de los 3 Trabajadores:</w:t>
            </w:r>
          </w:p>
          <w:p w14:paraId="18AAA424" w14:textId="4034694F" w:rsidR="009039D7" w:rsidRPr="008976F1" w:rsidRDefault="0031330D" w:rsidP="009039D7">
            <w:pPr>
              <w:pStyle w:val="Prrafodelista"/>
              <w:numPr>
                <w:ilvl w:val="0"/>
                <w:numId w:val="9"/>
              </w:num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Refiere_Trabajador_1</w:t>
            </w:r>
          </w:p>
          <w:p w14:paraId="065FA67F" w14:textId="3FAF1F00" w:rsidR="009039D7" w:rsidRPr="008976F1" w:rsidRDefault="0031330D" w:rsidP="009039D7">
            <w:pPr>
              <w:pStyle w:val="Prrafodelista"/>
              <w:numPr>
                <w:ilvl w:val="0"/>
                <w:numId w:val="9"/>
              </w:num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Refiere_Trabajador_2</w:t>
            </w:r>
          </w:p>
          <w:p w14:paraId="1E8318FA" w14:textId="4F52F2CE" w:rsidR="009039D7" w:rsidRPr="008976F1" w:rsidRDefault="0031330D" w:rsidP="009039D7">
            <w:pPr>
              <w:pStyle w:val="Prrafodelista"/>
              <w:numPr>
                <w:ilvl w:val="0"/>
                <w:numId w:val="9"/>
              </w:num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F24A3E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Refiere_Trabajador_3</w:t>
            </w:r>
          </w:p>
          <w:p w14:paraId="5071398B" w14:textId="77777777" w:rsidR="009039D7" w:rsidRPr="008976F1" w:rsidRDefault="009039D7" w:rsidP="009039D7">
            <w:pPr>
              <w:pStyle w:val="Prrafodelista"/>
              <w:ind w:left="720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  <w:p w14:paraId="06007F7C" w14:textId="3D952C7C" w:rsidR="001B052D" w:rsidRPr="008976F1" w:rsidRDefault="001B052D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</w:p>
        </w:tc>
      </w:tr>
    </w:tbl>
    <w:p w14:paraId="6D5ADC1C" w14:textId="77777777" w:rsidR="001B052D" w:rsidRPr="008976F1" w:rsidRDefault="001B052D" w:rsidP="001B052D">
      <w:pPr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6"/>
      </w:tblGrid>
      <w:tr w:rsidR="001B052D" w:rsidRPr="008976F1" w14:paraId="13CB313C" w14:textId="77777777" w:rsidTr="0090602C">
        <w:trPr>
          <w:trHeight w:val="138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1A54" w14:textId="77777777" w:rsidR="001B052D" w:rsidRPr="008976F1" w:rsidRDefault="001B052D" w:rsidP="00B65305">
            <w:pPr>
              <w:spacing w:after="120" w:line="261" w:lineRule="exact"/>
              <w:ind w:left="79"/>
              <w:jc w:val="both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4- Departamento de Afiliación y Vigencia:</w:t>
            </w:r>
          </w:p>
          <w:p w14:paraId="11EDE19C" w14:textId="77777777" w:rsidR="001B052D" w:rsidRPr="008976F1" w:rsidRDefault="001B052D" w:rsidP="00B65305">
            <w:pPr>
              <w:widowControl w:val="0"/>
              <w:numPr>
                <w:ilvl w:val="0"/>
                <w:numId w:val="4"/>
              </w:numPr>
              <w:kinsoku w:val="0"/>
              <w:overflowPunct w:val="0"/>
              <w:spacing w:after="120" w:line="261" w:lineRule="exact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SINDO</w:t>
            </w:r>
          </w:p>
          <w:p w14:paraId="2EE9E124" w14:textId="7EFF71E6" w:rsidR="00831813" w:rsidRPr="008976F1" w:rsidRDefault="001B052D" w:rsidP="00831813">
            <w:pPr>
              <w:pStyle w:val="Prrafodelista"/>
              <w:numPr>
                <w:ilvl w:val="1"/>
                <w:numId w:val="10"/>
              </w:numPr>
              <w:spacing w:line="276" w:lineRule="auto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En CICS 01</w:t>
            </w:r>
            <w:r w:rsidR="007A5345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(impresiones de pantalla)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:</w:t>
            </w:r>
          </w:p>
          <w:p w14:paraId="24451910" w14:textId="174FFB00" w:rsidR="00831813" w:rsidRPr="008976F1" w:rsidRDefault="0031330D" w:rsidP="00831813">
            <w:pPr>
              <w:pStyle w:val="Prrafodelista"/>
              <w:spacing w:line="276" w:lineRule="auto"/>
              <w:ind w:left="144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31813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Sindo_Region_1</w:t>
            </w:r>
          </w:p>
          <w:p w14:paraId="630CD5F2" w14:textId="03E8372E" w:rsidR="00831813" w:rsidRPr="008976F1" w:rsidRDefault="001B052D" w:rsidP="00831813">
            <w:pPr>
              <w:pStyle w:val="Prrafodelista"/>
              <w:numPr>
                <w:ilvl w:val="1"/>
                <w:numId w:val="10"/>
              </w:numPr>
              <w:tabs>
                <w:tab w:val="left" w:pos="1970"/>
              </w:tabs>
              <w:spacing w:line="276" w:lineRule="auto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En CICS 02</w:t>
            </w:r>
            <w:r w:rsidR="007A5345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7A5345">
              <w:rPr>
                <w:rFonts w:ascii="Noto Sans" w:hAnsi="Noto Sans" w:cs="Noto Sans"/>
                <w:sz w:val="18"/>
                <w:szCs w:val="18"/>
                <w:lang w:eastAsia="es-ES"/>
              </w:rPr>
              <w:t>(impresiones de pantalla)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:</w:t>
            </w:r>
          </w:p>
          <w:p w14:paraId="4108084D" w14:textId="725CEC5D" w:rsidR="00831813" w:rsidRPr="008976F1" w:rsidRDefault="0031330D" w:rsidP="00831813">
            <w:pPr>
              <w:pStyle w:val="Prrafodelista"/>
              <w:tabs>
                <w:tab w:val="left" w:pos="1970"/>
              </w:tabs>
              <w:spacing w:line="276" w:lineRule="auto"/>
              <w:ind w:left="1440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31813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Sindo_Region_2</w:t>
            </w:r>
          </w:p>
          <w:p w14:paraId="5C6E07DC" w14:textId="626044C0" w:rsidR="00831813" w:rsidRPr="008976F1" w:rsidRDefault="001B052D" w:rsidP="00831813">
            <w:pPr>
              <w:pStyle w:val="Prrafodelista"/>
              <w:numPr>
                <w:ilvl w:val="1"/>
                <w:numId w:val="10"/>
              </w:numPr>
              <w:spacing w:line="276" w:lineRule="auto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En CICS 03</w:t>
            </w:r>
            <w:r w:rsidR="007A5345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7A5345">
              <w:rPr>
                <w:rFonts w:ascii="Noto Sans" w:hAnsi="Noto Sans" w:cs="Noto Sans"/>
                <w:sz w:val="18"/>
                <w:szCs w:val="18"/>
                <w:lang w:eastAsia="es-ES"/>
              </w:rPr>
              <w:t>(impresiones de pantalla)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:</w:t>
            </w:r>
          </w:p>
          <w:p w14:paraId="0E206B65" w14:textId="71E4A2EB" w:rsidR="00831813" w:rsidRPr="008976F1" w:rsidRDefault="0031330D" w:rsidP="00831813">
            <w:pPr>
              <w:pStyle w:val="Prrafodelista"/>
              <w:spacing w:line="276" w:lineRule="auto"/>
              <w:ind w:left="1440"/>
              <w:jc w:val="both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31813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Sindo_Region_3</w:t>
            </w:r>
          </w:p>
          <w:p w14:paraId="09E6ABF5" w14:textId="64268038" w:rsidR="001B052D" w:rsidRPr="008976F1" w:rsidRDefault="001B052D" w:rsidP="00B65305">
            <w:pPr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    </w:t>
            </w:r>
          </w:p>
          <w:p w14:paraId="715F9C95" w14:textId="77777777" w:rsidR="001B052D" w:rsidRPr="00E9064F" w:rsidRDefault="001B052D" w:rsidP="00B65305">
            <w:pPr>
              <w:widowControl w:val="0"/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Expediente del Departamento de Afiliación Vigencia</w:t>
            </w:r>
          </w:p>
          <w:p w14:paraId="7C070460" w14:textId="77777777" w:rsidR="001B052D" w:rsidRPr="008976F1" w:rsidRDefault="001B052D" w:rsidP="00B65305">
            <w:pPr>
              <w:tabs>
                <w:tab w:val="left" w:pos="695"/>
              </w:tabs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En fuentes internas como fiscamovil no se encontró número telefónico, no se encontró croquis de localización. </w:t>
            </w:r>
          </w:p>
          <w:p w14:paraId="343FC7A5" w14:textId="77777777" w:rsidR="001B052D" w:rsidRPr="008976F1" w:rsidRDefault="001B052D" w:rsidP="00B65305">
            <w:pPr>
              <w:tabs>
                <w:tab w:val="left" w:pos="695"/>
              </w:tabs>
              <w:jc w:val="both"/>
              <w:rPr>
                <w:rFonts w:ascii="Noto Sans" w:hAnsi="Noto Sans" w:cs="Noto Sans"/>
                <w:sz w:val="18"/>
                <w:szCs w:val="18"/>
              </w:rPr>
            </w:pPr>
          </w:p>
          <w:p w14:paraId="0DDAC6A8" w14:textId="77777777" w:rsidR="001B052D" w:rsidRPr="00E9064F" w:rsidRDefault="001B052D" w:rsidP="00B65305">
            <w:pPr>
              <w:widowControl w:val="0"/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¿Es un Registro Patronal </w:t>
            </w:r>
            <w:proofErr w:type="spellStart"/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Unico</w:t>
            </w:r>
            <w:proofErr w:type="spellEnd"/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?</w:t>
            </w:r>
          </w:p>
          <w:p w14:paraId="1D03D9F9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         NPIE</w:t>
            </w:r>
          </w:p>
          <w:p w14:paraId="37CDEF1D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</w:p>
          <w:p w14:paraId="725AF436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5.- Departamento de Auditoria Patrones:</w:t>
            </w:r>
          </w:p>
          <w:p w14:paraId="2657C32A" w14:textId="77777777" w:rsidR="001B052D" w:rsidRPr="008976F1" w:rsidRDefault="001B052D" w:rsidP="00B65305">
            <w:pPr>
              <w:widowControl w:val="0"/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lastRenderedPageBreak/>
              <w:t>Expediente del Departamento</w:t>
            </w:r>
          </w:p>
          <w:p w14:paraId="0FE6EC5D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290677EA" w14:textId="77777777" w:rsidR="001B052D" w:rsidRPr="008976F1" w:rsidRDefault="001B052D" w:rsidP="00B65305">
            <w:pPr>
              <w:widowControl w:val="0"/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Actos de fiscalización instaurados, que arrojen otro domicilio</w:t>
            </w:r>
          </w:p>
          <w:p w14:paraId="78331476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5AA4E582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</w:p>
          <w:p w14:paraId="030582C6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6.-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Departamento de Prestaciones Económicas y Sociales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:</w:t>
            </w:r>
          </w:p>
          <w:p w14:paraId="0576918B" w14:textId="77777777" w:rsidR="001B052D" w:rsidRPr="008976F1" w:rsidRDefault="001B052D" w:rsidP="00B65305">
            <w:pPr>
              <w:widowControl w:val="0"/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Expediente del Departamento</w:t>
            </w:r>
          </w:p>
          <w:p w14:paraId="30BA2A09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70EB7000" w14:textId="77777777" w:rsidR="001B052D" w:rsidRPr="008976F1" w:rsidRDefault="001B052D" w:rsidP="00B65305">
            <w:pPr>
              <w:widowControl w:val="0"/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Convenios de Subrogación</w:t>
            </w:r>
          </w:p>
          <w:p w14:paraId="1334B1AB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3176AA61" w14:textId="77777777" w:rsidR="001B052D" w:rsidRPr="00E9064F" w:rsidRDefault="001B052D" w:rsidP="00530C55">
            <w:pPr>
              <w:tabs>
                <w:tab w:val="left" w:pos="695"/>
              </w:tabs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  <w:p w14:paraId="30730768" w14:textId="77777777" w:rsidR="001B052D" w:rsidRPr="00E9064F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7.-</w:t>
            </w:r>
            <w:r w:rsidRPr="00E9064F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 Oficina de Emisión y Pago</w:t>
            </w: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:</w:t>
            </w:r>
          </w:p>
          <w:p w14:paraId="47EFF526" w14:textId="77777777" w:rsidR="001B052D" w:rsidRPr="008976F1" w:rsidRDefault="001B052D" w:rsidP="00B65305">
            <w:pPr>
              <w:widowControl w:val="0"/>
              <w:numPr>
                <w:ilvl w:val="0"/>
                <w:numId w:val="3"/>
              </w:numPr>
              <w:tabs>
                <w:tab w:val="left" w:pos="695"/>
              </w:tabs>
              <w:kinsoku w:val="0"/>
              <w:overflowPunct w:val="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Expediente de la Oficina</w:t>
            </w:r>
          </w:p>
          <w:p w14:paraId="5B9CA0DF" w14:textId="77777777" w:rsidR="001B052D" w:rsidRPr="008976F1" w:rsidRDefault="001B052D" w:rsidP="00B65305">
            <w:pPr>
              <w:tabs>
                <w:tab w:val="left" w:pos="695"/>
              </w:tabs>
              <w:ind w:left="107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Sin antecedentes.</w:t>
            </w:r>
          </w:p>
          <w:p w14:paraId="22D484B3" w14:textId="77777777" w:rsidR="001B052D" w:rsidRPr="008976F1" w:rsidRDefault="001B052D" w:rsidP="00B65305">
            <w:pPr>
              <w:widowControl w:val="0"/>
              <w:numPr>
                <w:ilvl w:val="0"/>
                <w:numId w:val="3"/>
              </w:numPr>
              <w:tabs>
                <w:tab w:val="left" w:pos="695"/>
              </w:tabs>
              <w:kinsoku w:val="0"/>
              <w:overflowPunct w:val="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Expediente de pagos y generalidades</w:t>
            </w:r>
          </w:p>
          <w:p w14:paraId="4DF379E7" w14:textId="77777777" w:rsidR="001B052D" w:rsidRPr="008976F1" w:rsidRDefault="001B052D" w:rsidP="00B65305">
            <w:pPr>
              <w:tabs>
                <w:tab w:val="left" w:pos="695"/>
              </w:tabs>
              <w:ind w:left="107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Sin antecedentes.</w:t>
            </w:r>
          </w:p>
          <w:p w14:paraId="447CAA09" w14:textId="77777777" w:rsidR="001B052D" w:rsidRPr="008976F1" w:rsidRDefault="001B052D" w:rsidP="00530C5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</w:p>
          <w:p w14:paraId="7D93E67E" w14:textId="77777777" w:rsidR="001B052D" w:rsidRPr="008976F1" w:rsidRDefault="001B052D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8) Oficina para Cobros</w:t>
            </w:r>
          </w:p>
          <w:p w14:paraId="2DFE7E10" w14:textId="77777777" w:rsidR="001B052D" w:rsidRPr="008976F1" w:rsidRDefault="001B052D" w:rsidP="00B65305">
            <w:pPr>
              <w:tabs>
                <w:tab w:val="left" w:pos="695"/>
              </w:tabs>
              <w:ind w:left="70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a) Expediente de la oficina</w:t>
            </w:r>
          </w:p>
          <w:p w14:paraId="17370342" w14:textId="77777777" w:rsidR="001B052D" w:rsidRPr="008976F1" w:rsidRDefault="001B052D" w:rsidP="00B65305">
            <w:pPr>
              <w:tabs>
                <w:tab w:val="left" w:pos="695"/>
              </w:tabs>
              <w:ind w:left="70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b) Catálogo de control de resultados del departamento de cobranza</w:t>
            </w:r>
          </w:p>
          <w:p w14:paraId="3484AD7B" w14:textId="77777777" w:rsidR="001B052D" w:rsidRPr="008976F1" w:rsidRDefault="001B052D" w:rsidP="00B65305">
            <w:pPr>
              <w:tabs>
                <w:tab w:val="left" w:pos="695"/>
              </w:tabs>
              <w:ind w:left="702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c) Expediente de convenios de pago a plazos y garantías</w:t>
            </w:r>
          </w:p>
          <w:p w14:paraId="59C5C95F" w14:textId="77777777" w:rsidR="001B052D" w:rsidRPr="008976F1" w:rsidRDefault="001B052D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1B052D" w:rsidRPr="008976F1" w14:paraId="45F5409D" w14:textId="77777777" w:rsidTr="0090602C">
        <w:trPr>
          <w:trHeight w:val="336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779A" w14:textId="77777777" w:rsidR="001B052D" w:rsidRPr="008976F1" w:rsidRDefault="001B052D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1B052D" w:rsidRPr="008976F1" w14:paraId="18DF60CB" w14:textId="77777777" w:rsidTr="00C86CEE">
        <w:trPr>
          <w:trHeight w:val="36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C8FA3" w14:textId="6B4B0A61" w:rsidR="001B052D" w:rsidRPr="008976F1" w:rsidRDefault="001B052D" w:rsidP="00B65305">
            <w:pPr>
              <w:ind w:left="79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Nombre y Firma del Localizador: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976F1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Nombre_Notificador</w:t>
            </w:r>
          </w:p>
        </w:tc>
      </w:tr>
      <w:tr w:rsidR="001B052D" w:rsidRPr="008976F1" w14:paraId="759B5156" w14:textId="77777777" w:rsidTr="00C86CEE">
        <w:trPr>
          <w:trHeight w:val="282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19E5" w14:textId="07696E56" w:rsidR="001B052D" w:rsidRPr="008976F1" w:rsidRDefault="001B052D" w:rsidP="0031239A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Fecha: 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  <w:tr w:rsidR="001B052D" w:rsidRPr="008976F1" w14:paraId="3A8147F9" w14:textId="77777777" w:rsidTr="00C86CEE">
        <w:trPr>
          <w:trHeight w:val="257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C46B4" w14:textId="496A8952" w:rsidR="001B052D" w:rsidRPr="008976F1" w:rsidRDefault="00485768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NGC</w:t>
            </w:r>
            <w:r w:rsidR="006A5078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t>/</w:t>
            </w:r>
            <w:r w:rsidR="006A5078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ISG </w:t>
            </w:r>
            <w:r w:rsidR="001B052D" w:rsidRPr="008976F1">
              <w:rPr>
                <w:rFonts w:ascii="Noto Sans" w:hAnsi="Noto Sans" w:cs="Noto Sans"/>
                <w:b/>
                <w:sz w:val="18"/>
                <w:szCs w:val="18"/>
              </w:rPr>
              <w:t>/</w:t>
            </w:r>
            <w:r w:rsidR="006A5078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EJMR</w:t>
            </w:r>
          </w:p>
        </w:tc>
      </w:tr>
    </w:tbl>
    <w:p w14:paraId="1722B117" w14:textId="77777777" w:rsidR="001B052D" w:rsidRPr="008976F1" w:rsidRDefault="001B052D" w:rsidP="001B052D">
      <w:pPr>
        <w:rPr>
          <w:rFonts w:ascii="Noto Sans" w:hAnsi="Noto Sans" w:cs="Noto Sans"/>
          <w:sz w:val="18"/>
          <w:szCs w:val="18"/>
        </w:rPr>
      </w:pPr>
    </w:p>
    <w:p w14:paraId="2A895187" w14:textId="6F119CC7" w:rsidR="00217868" w:rsidRDefault="00217868" w:rsidP="00217868">
      <w:pPr>
        <w:rPr>
          <w:rFonts w:ascii="Noto Sans" w:hAnsi="Noto Sans" w:cs="Noto Sans"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</w:rPr>
        <w:t>-</w:t>
      </w:r>
    </w:p>
    <w:p w14:paraId="4ED64E69" w14:textId="77777777" w:rsidR="00056C69" w:rsidRPr="008976F1" w:rsidRDefault="00056C69" w:rsidP="00217868">
      <w:pPr>
        <w:rPr>
          <w:rFonts w:ascii="Noto Sans" w:hAnsi="Noto Sans" w:cs="Noto Sans"/>
          <w:sz w:val="18"/>
          <w:szCs w:val="18"/>
        </w:rPr>
      </w:pPr>
    </w:p>
    <w:p w14:paraId="744EA140" w14:textId="12B5CE80" w:rsidR="0040215C" w:rsidRPr="008976F1" w:rsidRDefault="00C454E7" w:rsidP="00056C69">
      <w:pPr>
        <w:ind w:right="-1085"/>
        <w:rPr>
          <w:rFonts w:ascii="Noto Sans" w:hAnsi="Noto Sans" w:cs="Noto Sans"/>
          <w:sz w:val="18"/>
          <w:szCs w:val="18"/>
        </w:rPr>
      </w:pPr>
      <w:sdt>
        <w:sdtPr>
          <w:rPr>
            <w:rFonts w:ascii="Noto Sans" w:hAnsi="Noto Sans" w:cs="Noto Sans"/>
            <w:vanish/>
            <w:sz w:val="18"/>
            <w:szCs w:val="18"/>
          </w:rPr>
          <w:id w:val="2007787463"/>
          <w:showingPlcHdr/>
          <w:picture/>
        </w:sdtPr>
        <w:sdtEndPr/>
        <w:sdtContent>
          <w:r w:rsidR="00056C69">
            <w:rPr>
              <w:rFonts w:ascii="Noto Sans" w:hAnsi="Noto Sans" w:cs="Noto Sans"/>
              <w:noProof/>
              <w:vanish/>
              <w:sz w:val="18"/>
              <w:szCs w:val="18"/>
            </w:rPr>
            <w:drawing>
              <wp:inline distT="0" distB="0" distL="0" distR="0" wp14:anchorId="65730254" wp14:editId="3C1F2AB2">
                <wp:extent cx="1907540" cy="1907540"/>
                <wp:effectExtent l="0" t="0" r="0" b="0"/>
                <wp:docPr id="3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7540" cy="1907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078CF716" w14:textId="77777777" w:rsidR="0040215C" w:rsidRPr="008976F1" w:rsidRDefault="0040215C" w:rsidP="00D27AD5">
      <w:pPr>
        <w:ind w:hanging="993"/>
        <w:rPr>
          <w:rFonts w:ascii="Noto Sans" w:hAnsi="Noto Sans" w:cs="Noto Sans"/>
          <w:sz w:val="18"/>
          <w:szCs w:val="18"/>
        </w:rPr>
      </w:pPr>
    </w:p>
    <w:p w14:paraId="45EFAA95" w14:textId="67646B0B" w:rsidR="007D7416" w:rsidRPr="008976F1" w:rsidRDefault="0040215C" w:rsidP="00056C69">
      <w:pPr>
        <w:ind w:right="-1085"/>
        <w:rPr>
          <w:rFonts w:ascii="Noto Sans" w:hAnsi="Noto Sans" w:cs="Noto Sans"/>
          <w:sz w:val="18"/>
          <w:szCs w:val="18"/>
        </w:rPr>
        <w:sectPr w:rsidR="007D7416" w:rsidRPr="008976F1" w:rsidSect="00D43333">
          <w:headerReference w:type="default" r:id="rId16"/>
          <w:pgSz w:w="12240" w:h="15840"/>
          <w:pgMar w:top="1985" w:right="907" w:bottom="1418" w:left="907" w:header="28" w:footer="1111" w:gutter="0"/>
          <w:cols w:space="708"/>
          <w:docGrid w:linePitch="360"/>
        </w:sectPr>
      </w:pPr>
      <w:r w:rsidRPr="008976F1">
        <w:rPr>
          <w:rFonts w:ascii="Noto Sans" w:hAnsi="Noto Sans" w:cs="Noto Sans"/>
          <w:sz w:val="18"/>
          <w:szCs w:val="18"/>
        </w:rPr>
        <w:t xml:space="preserve"> </w:t>
      </w:r>
    </w:p>
    <w:tbl>
      <w:tblPr>
        <w:tblpPr w:leftFromText="141" w:rightFromText="141" w:vertAnchor="text" w:horzAnchor="margin" w:tblpX="-385" w:tblpY="-1"/>
        <w:tblW w:w="14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82"/>
        <w:gridCol w:w="4252"/>
      </w:tblGrid>
      <w:tr w:rsidR="007D7416" w:rsidRPr="008976F1" w14:paraId="133F34F6" w14:textId="77777777" w:rsidTr="001D1396">
        <w:tc>
          <w:tcPr>
            <w:tcW w:w="9782" w:type="dxa"/>
          </w:tcPr>
          <w:p w14:paraId="166FFAAF" w14:textId="3F74A9B5" w:rsidR="007D7416" w:rsidRPr="008976F1" w:rsidRDefault="007D7416" w:rsidP="001D1396">
            <w:pPr>
              <w:tabs>
                <w:tab w:val="left" w:pos="2490"/>
              </w:tabs>
              <w:autoSpaceDE w:val="0"/>
              <w:autoSpaceDN w:val="0"/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lastRenderedPageBreak/>
              <w:t xml:space="preserve">Nombre del Patrón: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2D7418">
              <w:rPr>
                <w:rFonts w:ascii="Noto Sans" w:hAnsi="Noto Sans" w:cs="Noto Sans"/>
                <w:b/>
                <w:sz w:val="18"/>
                <w:szCs w:val="18"/>
              </w:rPr>
              <w:t>Nombre_Patron</w:t>
            </w:r>
          </w:p>
        </w:tc>
        <w:tc>
          <w:tcPr>
            <w:tcW w:w="4252" w:type="dxa"/>
          </w:tcPr>
          <w:p w14:paraId="60F0DC45" w14:textId="1F8610B8" w:rsidR="007D7416" w:rsidRPr="008976F1" w:rsidRDefault="007D7416" w:rsidP="001D1396">
            <w:pPr>
              <w:tabs>
                <w:tab w:val="left" w:pos="2490"/>
              </w:tabs>
              <w:autoSpaceDE w:val="0"/>
              <w:autoSpaceDN w:val="0"/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Registro Patronal: </w:t>
            </w:r>
            <w:r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 xml:space="preserve"> </w:t>
            </w:r>
            <w:r w:rsidR="0031330D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E4727F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7D7416" w:rsidRPr="008976F1" w14:paraId="5AE69D5E" w14:textId="77777777" w:rsidTr="001D1396">
        <w:tc>
          <w:tcPr>
            <w:tcW w:w="9782" w:type="dxa"/>
          </w:tcPr>
          <w:p w14:paraId="7ADF7870" w14:textId="60C55F3B" w:rsidR="007D7416" w:rsidRPr="008976F1" w:rsidRDefault="007D7416" w:rsidP="001D1396">
            <w:pPr>
              <w:tabs>
                <w:tab w:val="left" w:pos="2490"/>
              </w:tabs>
              <w:autoSpaceDE w:val="0"/>
              <w:autoSpaceDN w:val="0"/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Domicilio: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F25F17">
              <w:rPr>
                <w:rFonts w:ascii="Noto Sans" w:hAnsi="Noto Sans" w:cs="Noto Sans"/>
                <w:b/>
                <w:sz w:val="18"/>
                <w:szCs w:val="18"/>
              </w:rPr>
              <w:t>Domicilio_ Verificar</w:t>
            </w:r>
          </w:p>
        </w:tc>
        <w:tc>
          <w:tcPr>
            <w:tcW w:w="4252" w:type="dxa"/>
          </w:tcPr>
          <w:p w14:paraId="6A1C4DEE" w14:textId="5AC2D2EC" w:rsidR="007D7416" w:rsidRPr="008976F1" w:rsidRDefault="007D7416" w:rsidP="001D1396">
            <w:pPr>
              <w:tabs>
                <w:tab w:val="left" w:pos="2490"/>
              </w:tabs>
              <w:autoSpaceDE w:val="0"/>
              <w:autoSpaceDN w:val="0"/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RFC: </w:t>
            </w:r>
            <w:r w:rsidR="0031330D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@@</w:t>
            </w:r>
            <w:r w:rsidR="009F395B"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RCF</w:t>
            </w:r>
          </w:p>
        </w:tc>
      </w:tr>
      <w:tr w:rsidR="007D7416" w:rsidRPr="008976F1" w14:paraId="149EECE4" w14:textId="77777777" w:rsidTr="001D1396">
        <w:tc>
          <w:tcPr>
            <w:tcW w:w="9782" w:type="dxa"/>
          </w:tcPr>
          <w:p w14:paraId="5C300D4B" w14:textId="77777777" w:rsidR="007D7416" w:rsidRPr="008976F1" w:rsidRDefault="007D7416" w:rsidP="001D1396">
            <w:pPr>
              <w:tabs>
                <w:tab w:val="left" w:pos="2490"/>
              </w:tabs>
              <w:autoSpaceDE w:val="0"/>
              <w:autoSpaceDN w:val="0"/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Documento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 xml:space="preserve">Cedulas de liquidación </w:t>
            </w: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</w:t>
            </w:r>
          </w:p>
        </w:tc>
        <w:tc>
          <w:tcPr>
            <w:tcW w:w="4252" w:type="dxa"/>
          </w:tcPr>
          <w:p w14:paraId="3A7AD089" w14:textId="7F22967A" w:rsidR="007D7416" w:rsidRPr="008976F1" w:rsidRDefault="007D7416" w:rsidP="001D1396">
            <w:pPr>
              <w:tabs>
                <w:tab w:val="left" w:pos="2490"/>
              </w:tabs>
              <w:autoSpaceDE w:val="0"/>
              <w:autoSpaceDN w:val="0"/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IE: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31330D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C86CEE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Nombre_Notificador</w:t>
            </w:r>
          </w:p>
        </w:tc>
      </w:tr>
    </w:tbl>
    <w:p w14:paraId="2FF2A77E" w14:textId="77777777" w:rsidR="007D7416" w:rsidRPr="008976F1" w:rsidRDefault="007D7416" w:rsidP="007D7416">
      <w:pPr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Reporte de información del patrón no localizado</w:t>
      </w:r>
    </w:p>
    <w:tbl>
      <w:tblPr>
        <w:tblW w:w="1414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709"/>
        <w:gridCol w:w="645"/>
        <w:gridCol w:w="9214"/>
      </w:tblGrid>
      <w:tr w:rsidR="007D7416" w:rsidRPr="008976F1" w14:paraId="30CDBB52" w14:textId="77777777" w:rsidTr="00056C69">
        <w:tc>
          <w:tcPr>
            <w:tcW w:w="3573" w:type="dxa"/>
            <w:vMerge w:val="restart"/>
            <w:vAlign w:val="center"/>
          </w:tcPr>
          <w:p w14:paraId="0B105D40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OFICINAS / DEPTOS.</w:t>
            </w:r>
          </w:p>
        </w:tc>
        <w:tc>
          <w:tcPr>
            <w:tcW w:w="1354" w:type="dxa"/>
            <w:gridSpan w:val="2"/>
          </w:tcPr>
          <w:p w14:paraId="0DD616E0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Localización de domicilio</w:t>
            </w:r>
          </w:p>
        </w:tc>
        <w:tc>
          <w:tcPr>
            <w:tcW w:w="9214" w:type="dxa"/>
            <w:vMerge w:val="restart"/>
            <w:vAlign w:val="center"/>
          </w:tcPr>
          <w:p w14:paraId="693852CF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SUSCITÁNDOSE LOS SIGUIENTES DATOS</w:t>
            </w:r>
          </w:p>
        </w:tc>
      </w:tr>
      <w:tr w:rsidR="007D7416" w:rsidRPr="008976F1" w14:paraId="04289070" w14:textId="77777777" w:rsidTr="00056C69">
        <w:tc>
          <w:tcPr>
            <w:tcW w:w="3573" w:type="dxa"/>
            <w:vMerge/>
          </w:tcPr>
          <w:p w14:paraId="5F9816BF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</w:p>
        </w:tc>
        <w:tc>
          <w:tcPr>
            <w:tcW w:w="709" w:type="dxa"/>
          </w:tcPr>
          <w:p w14:paraId="68AD950C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SI</w:t>
            </w:r>
          </w:p>
        </w:tc>
        <w:tc>
          <w:tcPr>
            <w:tcW w:w="645" w:type="dxa"/>
          </w:tcPr>
          <w:p w14:paraId="663BCA45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9214" w:type="dxa"/>
            <w:vMerge/>
          </w:tcPr>
          <w:p w14:paraId="1ECB9BE6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</w:p>
        </w:tc>
      </w:tr>
      <w:tr w:rsidR="007D7416" w:rsidRPr="008976F1" w14:paraId="6C984B19" w14:textId="77777777" w:rsidTr="00056C69">
        <w:trPr>
          <w:trHeight w:val="529"/>
        </w:trPr>
        <w:tc>
          <w:tcPr>
            <w:tcW w:w="3573" w:type="dxa"/>
          </w:tcPr>
          <w:p w14:paraId="2339CFE9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Registros y Control de la Cartera   </w:t>
            </w:r>
          </w:p>
        </w:tc>
        <w:tc>
          <w:tcPr>
            <w:tcW w:w="709" w:type="dxa"/>
          </w:tcPr>
          <w:p w14:paraId="7BE9F276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  <w:p w14:paraId="59078A62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1154B2A3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7955D34E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7D7416" w:rsidRPr="008976F1" w14:paraId="68181CDD" w14:textId="77777777" w:rsidTr="00056C69">
        <w:tc>
          <w:tcPr>
            <w:tcW w:w="3573" w:type="dxa"/>
          </w:tcPr>
          <w:p w14:paraId="2985F059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Emisión y Pago Oportuno   </w:t>
            </w:r>
          </w:p>
        </w:tc>
        <w:tc>
          <w:tcPr>
            <w:tcW w:w="709" w:type="dxa"/>
          </w:tcPr>
          <w:p w14:paraId="12626053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63160965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5F735F33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7D7416" w:rsidRPr="008976F1" w14:paraId="4DEC4B49" w14:textId="77777777" w:rsidTr="00056C69">
        <w:tc>
          <w:tcPr>
            <w:tcW w:w="3573" w:type="dxa"/>
          </w:tcPr>
          <w:p w14:paraId="0018355D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Para Cobros   </w:t>
            </w:r>
          </w:p>
          <w:p w14:paraId="3BC3D38D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709" w:type="dxa"/>
          </w:tcPr>
          <w:p w14:paraId="6297ACDA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6FCF0C7F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751F5427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7D7416" w:rsidRPr="008976F1" w14:paraId="64AF516F" w14:textId="77777777" w:rsidTr="00056C69">
        <w:tc>
          <w:tcPr>
            <w:tcW w:w="3573" w:type="dxa"/>
          </w:tcPr>
          <w:p w14:paraId="7D1117BE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Clasificación de Empresas </w:t>
            </w:r>
            <w:proofErr w:type="gramStart"/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  (</w:t>
            </w:r>
            <w:proofErr w:type="gramEnd"/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PAC)  </w:t>
            </w:r>
          </w:p>
        </w:tc>
        <w:tc>
          <w:tcPr>
            <w:tcW w:w="709" w:type="dxa"/>
          </w:tcPr>
          <w:p w14:paraId="13C8C744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18913D45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16E83113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7D7416" w:rsidRPr="008976F1" w14:paraId="3E5F0259" w14:textId="77777777" w:rsidTr="00056C69">
        <w:tc>
          <w:tcPr>
            <w:tcW w:w="3573" w:type="dxa"/>
          </w:tcPr>
          <w:p w14:paraId="34D3FD9F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Afiliación Vigencia  </w:t>
            </w:r>
          </w:p>
          <w:p w14:paraId="43B57EA0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    1 SINDO</w:t>
            </w:r>
          </w:p>
        </w:tc>
        <w:tc>
          <w:tcPr>
            <w:tcW w:w="709" w:type="dxa"/>
          </w:tcPr>
          <w:p w14:paraId="24C78D01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167920C7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3FEB3BB9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7D7416" w:rsidRPr="008976F1" w14:paraId="7292B5BD" w14:textId="77777777" w:rsidTr="00056C69">
        <w:tc>
          <w:tcPr>
            <w:tcW w:w="3573" w:type="dxa"/>
          </w:tcPr>
          <w:p w14:paraId="5DE9D783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    2 ACCEDER</w:t>
            </w:r>
          </w:p>
        </w:tc>
        <w:tc>
          <w:tcPr>
            <w:tcW w:w="709" w:type="dxa"/>
          </w:tcPr>
          <w:p w14:paraId="6EFDABDB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14B6E6A6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47BB2BF8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7D7416" w:rsidRPr="008976F1" w14:paraId="0D7E0634" w14:textId="77777777" w:rsidTr="00056C69">
        <w:tc>
          <w:tcPr>
            <w:tcW w:w="3573" w:type="dxa"/>
          </w:tcPr>
          <w:p w14:paraId="0152FC0A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    3 ¿Se encuentra asociado a un Registro Patronal Único?</w:t>
            </w:r>
          </w:p>
        </w:tc>
        <w:tc>
          <w:tcPr>
            <w:tcW w:w="709" w:type="dxa"/>
          </w:tcPr>
          <w:p w14:paraId="679BC028" w14:textId="77777777" w:rsidR="007D7416" w:rsidRPr="008976F1" w:rsidRDefault="007D7416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5D27A508" w14:textId="77777777" w:rsidR="007D7416" w:rsidRPr="008976F1" w:rsidRDefault="007D7416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54F31BCA" w14:textId="77777777" w:rsidR="007D7416" w:rsidRPr="008976F1" w:rsidRDefault="007D7416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06194C" w:rsidRPr="008976F1" w14:paraId="3974FDD6" w14:textId="77777777" w:rsidTr="00056C69">
        <w:tc>
          <w:tcPr>
            <w:tcW w:w="3573" w:type="dxa"/>
          </w:tcPr>
          <w:p w14:paraId="36C0A8FF" w14:textId="77777777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    4 NPIE</w:t>
            </w:r>
          </w:p>
        </w:tc>
        <w:tc>
          <w:tcPr>
            <w:tcW w:w="709" w:type="dxa"/>
          </w:tcPr>
          <w:p w14:paraId="182009A5" w14:textId="77777777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201EAB9A" w14:textId="77777777" w:rsidR="0006194C" w:rsidRPr="008976F1" w:rsidRDefault="0006194C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53A9F050" w14:textId="145578E9" w:rsidR="0006194C" w:rsidRPr="008976F1" w:rsidRDefault="0006194C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06194C" w:rsidRPr="008976F1" w14:paraId="5B109230" w14:textId="77777777" w:rsidTr="00056C69">
        <w:tc>
          <w:tcPr>
            <w:tcW w:w="3573" w:type="dxa"/>
          </w:tcPr>
          <w:p w14:paraId="62E07679" w14:textId="15821A5E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Prestaciones Económicas y Sociales </w:t>
            </w:r>
          </w:p>
        </w:tc>
        <w:tc>
          <w:tcPr>
            <w:tcW w:w="709" w:type="dxa"/>
          </w:tcPr>
          <w:p w14:paraId="582DED93" w14:textId="77777777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750016A3" w14:textId="77777777" w:rsidR="0006194C" w:rsidRPr="008976F1" w:rsidRDefault="0006194C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1F715D2F" w14:textId="77777777" w:rsidR="0006194C" w:rsidRPr="008976F1" w:rsidRDefault="0006194C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06194C" w:rsidRPr="008976F1" w14:paraId="66C41B41" w14:textId="77777777" w:rsidTr="00056C69">
        <w:tc>
          <w:tcPr>
            <w:tcW w:w="3573" w:type="dxa"/>
          </w:tcPr>
          <w:p w14:paraId="25C52B88" w14:textId="77777777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Convenios de Subrogación</w:t>
            </w:r>
          </w:p>
        </w:tc>
        <w:tc>
          <w:tcPr>
            <w:tcW w:w="709" w:type="dxa"/>
          </w:tcPr>
          <w:p w14:paraId="1823D00F" w14:textId="77777777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30F18626" w14:textId="77777777" w:rsidR="0006194C" w:rsidRPr="008976F1" w:rsidRDefault="0006194C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3CB42A36" w14:textId="77777777" w:rsidR="0006194C" w:rsidRPr="008976F1" w:rsidRDefault="0006194C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  <w:tr w:rsidR="0006194C" w:rsidRPr="008976F1" w14:paraId="6C49198A" w14:textId="77777777" w:rsidTr="00056C69">
        <w:tc>
          <w:tcPr>
            <w:tcW w:w="3573" w:type="dxa"/>
          </w:tcPr>
          <w:p w14:paraId="0C566AF4" w14:textId="77777777" w:rsidR="0006194C" w:rsidRPr="008976F1" w:rsidRDefault="0006194C" w:rsidP="0006194C">
            <w:pPr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 xml:space="preserve">Auditoría a Patrones </w:t>
            </w:r>
          </w:p>
        </w:tc>
        <w:tc>
          <w:tcPr>
            <w:tcW w:w="709" w:type="dxa"/>
          </w:tcPr>
          <w:p w14:paraId="6A51BA0D" w14:textId="77777777" w:rsidR="0006194C" w:rsidRPr="008976F1" w:rsidRDefault="0006194C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</w:p>
        </w:tc>
        <w:tc>
          <w:tcPr>
            <w:tcW w:w="645" w:type="dxa"/>
          </w:tcPr>
          <w:p w14:paraId="5C5B7364" w14:textId="77777777" w:rsidR="0006194C" w:rsidRPr="008976F1" w:rsidRDefault="0006194C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X</w:t>
            </w:r>
          </w:p>
        </w:tc>
        <w:tc>
          <w:tcPr>
            <w:tcW w:w="9214" w:type="dxa"/>
          </w:tcPr>
          <w:p w14:paraId="3B66A808" w14:textId="77777777" w:rsidR="0006194C" w:rsidRPr="008976F1" w:rsidRDefault="0006194C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val="es-ES" w:eastAsia="es-ES"/>
              </w:rPr>
              <w:t>Sin Antecedentes, de domicilios diferentes al del existente.</w:t>
            </w:r>
          </w:p>
        </w:tc>
      </w:tr>
    </w:tbl>
    <w:p w14:paraId="4B65ACC8" w14:textId="77777777" w:rsidR="007D7416" w:rsidRPr="008976F1" w:rsidRDefault="007D7416" w:rsidP="007D7416">
      <w:pPr>
        <w:tabs>
          <w:tab w:val="left" w:pos="11172"/>
        </w:tabs>
        <w:rPr>
          <w:rFonts w:ascii="Noto Sans" w:hAnsi="Noto Sans" w:cs="Noto Sans"/>
          <w:b/>
          <w:sz w:val="18"/>
          <w:szCs w:val="18"/>
          <w:lang w:val="es-ES"/>
        </w:rPr>
      </w:pPr>
    </w:p>
    <w:tbl>
      <w:tblPr>
        <w:tblW w:w="1417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9213"/>
      </w:tblGrid>
      <w:tr w:rsidR="00C86CEE" w:rsidRPr="008976F1" w14:paraId="199847BC" w14:textId="77777777" w:rsidTr="00C86CEE">
        <w:trPr>
          <w:trHeight w:val="248"/>
        </w:trPr>
        <w:tc>
          <w:tcPr>
            <w:tcW w:w="4962" w:type="dxa"/>
            <w:vMerge w:val="restart"/>
            <w:vAlign w:val="center"/>
          </w:tcPr>
          <w:p w14:paraId="5379C307" w14:textId="5422308A" w:rsidR="00C86CEE" w:rsidRPr="008976F1" w:rsidRDefault="0031330D" w:rsidP="00C86CEE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0168C9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  <w:tc>
          <w:tcPr>
            <w:tcW w:w="9213" w:type="dxa"/>
          </w:tcPr>
          <w:p w14:paraId="57E7EBEF" w14:textId="77B36E1E" w:rsidR="00C86CEE" w:rsidRDefault="00C86CEE" w:rsidP="006A5078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Nadia Gil Castañeda</w:t>
            </w:r>
          </w:p>
          <w:p w14:paraId="54D38CBD" w14:textId="77777777" w:rsidR="00056C69" w:rsidRPr="008976F1" w:rsidRDefault="00056C69" w:rsidP="00056C69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02D3FCDC" w14:textId="27FF0E8C" w:rsidR="00C86CEE" w:rsidRPr="00E9064F" w:rsidRDefault="00C86CEE" w:rsidP="006A5078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Jefa del Departamento de Cobranza</w:t>
            </w:r>
          </w:p>
        </w:tc>
      </w:tr>
      <w:tr w:rsidR="00C86CEE" w:rsidRPr="008976F1" w14:paraId="04EEC519" w14:textId="77777777" w:rsidTr="00C86CEE">
        <w:trPr>
          <w:trHeight w:val="248"/>
        </w:trPr>
        <w:tc>
          <w:tcPr>
            <w:tcW w:w="4962" w:type="dxa"/>
            <w:vMerge/>
          </w:tcPr>
          <w:p w14:paraId="0204B98A" w14:textId="67138A1E" w:rsidR="00C86CEE" w:rsidRPr="008976F1" w:rsidRDefault="00C86CEE" w:rsidP="008D449C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</w:tc>
        <w:tc>
          <w:tcPr>
            <w:tcW w:w="9213" w:type="dxa"/>
          </w:tcPr>
          <w:p w14:paraId="0A4E9D22" w14:textId="77777777" w:rsidR="00C86CEE" w:rsidRPr="008976F1" w:rsidRDefault="00C86CEE" w:rsidP="007D7416">
            <w:pPr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</w:p>
        </w:tc>
      </w:tr>
      <w:tr w:rsidR="00C86CEE" w:rsidRPr="008976F1" w14:paraId="5BE7685D" w14:textId="77777777" w:rsidTr="00C86CEE">
        <w:trPr>
          <w:trHeight w:val="96"/>
        </w:trPr>
        <w:tc>
          <w:tcPr>
            <w:tcW w:w="4962" w:type="dxa"/>
            <w:vMerge/>
          </w:tcPr>
          <w:p w14:paraId="570C0CD7" w14:textId="77777777" w:rsidR="00C86CEE" w:rsidRPr="008976F1" w:rsidRDefault="00C86CEE" w:rsidP="007D7416">
            <w:pPr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</w:p>
        </w:tc>
        <w:tc>
          <w:tcPr>
            <w:tcW w:w="9213" w:type="dxa"/>
          </w:tcPr>
          <w:p w14:paraId="04556A9B" w14:textId="01C8B631" w:rsidR="00C86CEE" w:rsidRPr="008976F1" w:rsidRDefault="00C86CEE" w:rsidP="007D7416">
            <w:pPr>
              <w:jc w:val="right"/>
              <w:rPr>
                <w:rFonts w:ascii="Noto Sans" w:hAnsi="Noto Sans" w:cs="Noto Sans"/>
                <w:b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ISG / EJMR</w:t>
            </w:r>
          </w:p>
        </w:tc>
      </w:tr>
    </w:tbl>
    <w:p w14:paraId="579BB07E" w14:textId="77777777" w:rsidR="007D7416" w:rsidRPr="008976F1" w:rsidRDefault="007D7416" w:rsidP="007D7416">
      <w:pPr>
        <w:rPr>
          <w:rFonts w:ascii="Noto Sans" w:hAnsi="Noto Sans" w:cs="Noto Sans"/>
          <w:sz w:val="18"/>
          <w:szCs w:val="18"/>
        </w:rPr>
      </w:pPr>
    </w:p>
    <w:p w14:paraId="6FA7C6A9" w14:textId="77777777" w:rsidR="00056C69" w:rsidRDefault="00056C69" w:rsidP="007D7416">
      <w:pPr>
        <w:rPr>
          <w:rFonts w:ascii="Noto Sans" w:hAnsi="Noto Sans" w:cs="Noto Sans"/>
          <w:sz w:val="18"/>
          <w:szCs w:val="18"/>
          <w:lang w:val="es-MX" w:eastAsia="es-ES"/>
        </w:rPr>
        <w:sectPr w:rsidR="00056C69" w:rsidSect="00D95DAC">
          <w:headerReference w:type="default" r:id="rId17"/>
          <w:footerReference w:type="default" r:id="rId18"/>
          <w:pgSz w:w="15840" w:h="12240" w:orient="landscape"/>
          <w:pgMar w:top="1843" w:right="1418" w:bottom="1276" w:left="1418" w:header="28" w:footer="1198" w:gutter="0"/>
          <w:cols w:space="708"/>
          <w:docGrid w:linePitch="360"/>
        </w:sectPr>
      </w:pPr>
      <w:r>
        <w:rPr>
          <w:rFonts w:ascii="Noto Sans" w:hAnsi="Noto Sans" w:cs="Noto Sans"/>
          <w:sz w:val="18"/>
          <w:szCs w:val="18"/>
          <w:lang w:val="es-MX" w:eastAsia="es-ES"/>
        </w:rPr>
        <w:t>-</w:t>
      </w:r>
    </w:p>
    <w:p w14:paraId="0FA4B405" w14:textId="33547883" w:rsidR="00050F92" w:rsidRPr="0088054F" w:rsidRDefault="0031330D" w:rsidP="00050F92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lastRenderedPageBreak/>
        <w:t>@@</w:t>
      </w:r>
      <w:r w:rsidR="00050F92" w:rsidRPr="0088054F">
        <w:rPr>
          <w:rFonts w:ascii="Noto Sans" w:hAnsi="Noto Sans" w:cs="Noto Sans"/>
          <w:sz w:val="20"/>
          <w:szCs w:val="20"/>
        </w:rPr>
        <w:t>FOTO_1</w:t>
      </w:r>
      <w:r w:rsidR="002148E5"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20"/>
          <w:szCs w:val="20"/>
        </w:rPr>
        <w:t>@@</w:t>
      </w:r>
      <w:r w:rsidR="00050F92" w:rsidRPr="0088054F">
        <w:rPr>
          <w:rFonts w:ascii="Noto Sans" w:hAnsi="Noto Sans" w:cs="Noto Sans"/>
          <w:sz w:val="20"/>
          <w:szCs w:val="20"/>
        </w:rPr>
        <w:t>FOTO_2</w:t>
      </w:r>
    </w:p>
    <w:p w14:paraId="1040590B" w14:textId="4A9FFE26" w:rsidR="00050F92" w:rsidRPr="00050F92" w:rsidRDefault="0031330D" w:rsidP="00050F92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  <w:r>
        <w:rPr>
          <w:rFonts w:ascii="Noto Sans" w:hAnsi="Noto Sans" w:cs="Noto Sans"/>
          <w:sz w:val="20"/>
          <w:szCs w:val="20"/>
        </w:rPr>
        <w:t>@@</w:t>
      </w:r>
      <w:r w:rsidR="00050F92" w:rsidRPr="0088054F">
        <w:rPr>
          <w:rFonts w:ascii="Noto Sans" w:hAnsi="Noto Sans" w:cs="Noto Sans"/>
          <w:sz w:val="20"/>
          <w:szCs w:val="20"/>
        </w:rPr>
        <w:t>FOTO_3</w:t>
      </w:r>
      <w:r w:rsidR="002148E5"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20"/>
          <w:szCs w:val="20"/>
        </w:rPr>
        <w:t>@@</w:t>
      </w:r>
      <w:r w:rsidR="00050F92" w:rsidRPr="0088054F">
        <w:rPr>
          <w:rFonts w:ascii="Noto Sans" w:hAnsi="Noto Sans" w:cs="Noto Sans"/>
          <w:sz w:val="20"/>
          <w:szCs w:val="20"/>
        </w:rPr>
        <w:t>FOTO_4</w:t>
      </w:r>
    </w:p>
    <w:sectPr w:rsidR="00050F92" w:rsidRPr="00050F92" w:rsidSect="00050F92">
      <w:headerReference w:type="default" r:id="rId19"/>
      <w:pgSz w:w="12240" w:h="15840"/>
      <w:pgMar w:top="2269" w:right="1021" w:bottom="1418" w:left="1021" w:header="28" w:footer="10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425A" w14:textId="77777777" w:rsidR="00C454E7" w:rsidRDefault="00C454E7" w:rsidP="00350729">
      <w:r>
        <w:separator/>
      </w:r>
    </w:p>
  </w:endnote>
  <w:endnote w:type="continuationSeparator" w:id="0">
    <w:p w14:paraId="6F40270E" w14:textId="77777777" w:rsidR="00C454E7" w:rsidRDefault="00C454E7" w:rsidP="00350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  <w:font w:name="Geomanist Regular">
    <w:altName w:val="Calibri"/>
    <w:charset w:val="00"/>
    <w:family w:val="auto"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BB5A" w14:textId="77777777" w:rsidR="00060A3F" w:rsidRDefault="00060A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803A" w14:textId="2DB11236" w:rsidR="00060A3F" w:rsidRDefault="00060A3F" w:rsidP="009A3A6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E6A6" w14:textId="77777777" w:rsidR="00060A3F" w:rsidRDefault="00060A3F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9292" w14:textId="3E7D0930" w:rsidR="00060A3F" w:rsidRPr="00EF0CAE" w:rsidRDefault="005F6CEA">
    <w:pPr>
      <w:pStyle w:val="Piedepgina"/>
      <w:rPr>
        <w:lang w:val="es-ES_tradnl"/>
      </w:rPr>
    </w:pPr>
    <w:r>
      <w:rPr>
        <w:noProof/>
        <w:lang w:val="es-ES_tradnl"/>
      </w:rPr>
      <w:drawing>
        <wp:anchor distT="0" distB="0" distL="114300" distR="114300" simplePos="0" relativeHeight="251665413" behindDoc="1" locked="0" layoutInCell="1" allowOverlap="1" wp14:anchorId="1B1F7FC6" wp14:editId="7149FE9D">
          <wp:simplePos x="0" y="0"/>
          <wp:positionH relativeFrom="column">
            <wp:posOffset>2750</wp:posOffset>
          </wp:positionH>
          <wp:positionV relativeFrom="paragraph">
            <wp:posOffset>803</wp:posOffset>
          </wp:positionV>
          <wp:extent cx="7740650" cy="950595"/>
          <wp:effectExtent l="0" t="0" r="0" b="1905"/>
          <wp:wrapNone/>
          <wp:docPr id="1691945226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300113" name="Imagen 1" descr="Imagen que contiene Texto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78" b="4445"/>
                  <a:stretch/>
                </pic:blipFill>
                <pic:spPr bwMode="auto">
                  <a:xfrm>
                    <a:off x="0" y="0"/>
                    <a:ext cx="7740650" cy="9505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6437" behindDoc="1" locked="0" layoutInCell="1" allowOverlap="1" wp14:anchorId="5DD63E98" wp14:editId="5E7CD72F">
              <wp:simplePos x="0" y="0"/>
              <wp:positionH relativeFrom="column">
                <wp:posOffset>2218411</wp:posOffset>
              </wp:positionH>
              <wp:positionV relativeFrom="paragraph">
                <wp:posOffset>286696</wp:posOffset>
              </wp:positionV>
              <wp:extent cx="5153025" cy="252936"/>
              <wp:effectExtent l="0" t="0" r="0" b="0"/>
              <wp:wrapNone/>
              <wp:docPr id="1281074238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5153025" cy="2529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1A2B06" w14:textId="77777777" w:rsidR="005F6CEA" w:rsidRPr="00BF29F6" w:rsidRDefault="005F6CEA" w:rsidP="005F6CEA">
                          <w:pPr>
                            <w:jc w:val="center"/>
                            <w:rPr>
                              <w:rFonts w:ascii="Noto Sans SemiBold" w:hAnsi="Noto Sans SemiBold" w:cs="Noto Sans SemiBold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Isabel la Católica SN, Esq. Av. Morelos, Col. Barrio de San Sebastián, Toluca Edo. De México; C.P.  50150     TEL: 7222798900     www.imss.gob.mx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63E9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51" type="#_x0000_t202" style="position:absolute;margin-left:174.7pt;margin-top:22.55pt;width:405.75pt;height:19.9pt;z-index:-2516500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" filled="f" stroked="f" strokeweight=".5pt">
              <v:textbox>
                <w:txbxContent>
                  <w:p w14:paraId="221A2B06" w14:textId="77777777" w:rsidR="005F6CEA" w:rsidRPr="00BF29F6" w:rsidRDefault="005F6CEA" w:rsidP="005F6CEA">
                    <w:pPr>
                      <w:jc w:val="center"/>
                      <w:rPr>
                        <w:rFonts w:ascii="Noto Sans SemiBold" w:hAnsi="Noto Sans SemiBold" w:cs="Noto Sans SemiBold"/>
                        <w:b/>
                        <w:bCs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>Isabel la Católica SN, Esq. Av. Morelos, Col. Barrio de San Sebastián, Toluca Edo. De México; C.P.  50150     TEL: 7222798900     www.imss.gob.mx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101A" w14:textId="77777777" w:rsidR="00C454E7" w:rsidRDefault="00C454E7" w:rsidP="00350729">
      <w:r>
        <w:separator/>
      </w:r>
    </w:p>
  </w:footnote>
  <w:footnote w:type="continuationSeparator" w:id="0">
    <w:p w14:paraId="7776698D" w14:textId="77777777" w:rsidR="00C454E7" w:rsidRDefault="00C454E7" w:rsidP="00350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FA8B" w14:textId="0E0E3DD6" w:rsidR="00060A3F" w:rsidRPr="00E66FA1" w:rsidRDefault="00056C69" w:rsidP="00756901">
    <w:pPr>
      <w:rPr>
        <w:rFonts w:ascii="Montserrat" w:hAnsi="Montserrat"/>
        <w:b/>
        <w:sz w:val="20"/>
        <w:szCs w:val="20"/>
      </w:rPr>
    </w:pPr>
    <w:r w:rsidRPr="00056C69">
      <w:rPr>
        <w:rFonts w:ascii="Montserrat" w:hAnsi="Montserrat"/>
        <w:b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536701A0" wp14:editId="4C08BAEE">
              <wp:simplePos x="0" y="0"/>
              <wp:positionH relativeFrom="column">
                <wp:posOffset>-501013</wp:posOffset>
              </wp:positionH>
              <wp:positionV relativeFrom="paragraph">
                <wp:posOffset>8356</wp:posOffset>
              </wp:positionV>
              <wp:extent cx="7752714" cy="9924024"/>
              <wp:effectExtent l="0" t="0" r="1270" b="1270"/>
              <wp:wrapNone/>
              <wp:docPr id="1931062388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295935604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65530432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81499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94030905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52BF33" w14:textId="77777777" w:rsidR="00056C69" w:rsidRPr="00BF29F6" w:rsidRDefault="00056C69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09652778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DE7E3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183D41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D35B991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711CE22A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7C1D5413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0C2F4F9F" w14:textId="77777777" w:rsidR="00056C69" w:rsidRPr="00351E76" w:rsidRDefault="00056C69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6701A0" id="Grupo 10" o:spid="_x0000_s1027" style="position:absolute;margin-left:-39.45pt;margin-top:.65pt;width:610.45pt;height:781.4pt;z-index:251658245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Pz/2LvvP7vqevH3&#10;/8FXMr1leu+ZSZ/0zKTMTDJJJsmkN9J7SEhIQggIREkwoUkT0IANpISiFKXDoaM0Cx7x6Dmg+NWD&#10;RwREIfeuKXrPfXy/33OO96jw9j6f7MfO2muvvdbaa89Pr8eHzwI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">
              <v:group id="Grupo 2" o:spid="_x0000_s1028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9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">
                  <v:imagedata r:id="rId2" o:title="" croptop="1121f" cropbottom="57002f"/>
                </v:shape>
                <v:shape id="Imagen 1" o:spid="_x0000_s1030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" filled="f" stroked="f" strokeweight=".5pt">
                  <v:textbox>
                    <w:txbxContent>
                      <w:p w14:paraId="4F52BF33" w14:textId="77777777" w:rsidR="00056C69" w:rsidRPr="00BF29F6" w:rsidRDefault="00056C69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32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" filled="f" stroked="f" strokeweight=".5pt">
                <v:textbox>
                  <w:txbxContent>
                    <w:p w14:paraId="347DE7E3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183D41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5D35B991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711CE22A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183D41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7C1D5413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0C2F4F9F" w14:textId="77777777" w:rsidR="00056C69" w:rsidRPr="00351E76" w:rsidRDefault="00056C69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FE41" w14:textId="77777777" w:rsidR="00060A3F" w:rsidRDefault="00060A3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BDBE" w14:textId="43DBEB44" w:rsidR="00060A3F" w:rsidRPr="00222308" w:rsidRDefault="00056C69" w:rsidP="009A3A69">
    <w:pPr>
      <w:jc w:val="right"/>
      <w:rPr>
        <w:rFonts w:ascii="Montserrat" w:hAnsi="Montserrat"/>
        <w:b/>
        <w:sz w:val="14"/>
        <w:szCs w:val="14"/>
      </w:rPr>
    </w:pPr>
    <w:r w:rsidRPr="00056C69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60293" behindDoc="0" locked="0" layoutInCell="1" allowOverlap="1" wp14:anchorId="66DD759B" wp14:editId="05F819C0">
              <wp:simplePos x="0" y="0"/>
              <wp:positionH relativeFrom="column">
                <wp:posOffset>-545465</wp:posOffset>
              </wp:positionH>
              <wp:positionV relativeFrom="paragraph">
                <wp:posOffset>47637</wp:posOffset>
              </wp:positionV>
              <wp:extent cx="7752714" cy="9924024"/>
              <wp:effectExtent l="0" t="0" r="1270" b="1270"/>
              <wp:wrapNone/>
              <wp:docPr id="130451981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386548661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534069323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1008631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64577785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419CAA" w14:textId="77777777" w:rsidR="00056C69" w:rsidRPr="00BF29F6" w:rsidRDefault="00056C69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41381787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4091C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183D41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27E71D5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47E1B931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398A6B37" w14:textId="77777777" w:rsidR="00056C69" w:rsidRPr="00183D41" w:rsidRDefault="00056C69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0E3FE25E" w14:textId="77777777" w:rsidR="00056C69" w:rsidRPr="00351E76" w:rsidRDefault="00056C69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DD759B" id="_x0000_s1033" style="position:absolute;left:0;text-align:left;margin-left:-42.95pt;margin-top:3.75pt;width:610.45pt;height:781.4pt;z-index:251660293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/P/Yu+8/u+p68ff/&#10;wVcyvWV675lJn/TMpMxMMkkmyaQ30ntISEhCCAhESTChSRPQgA2khKIUpcOhozQLHvHoOaD41YNH&#10;BEQh964pes99fL/fc473qPD2Pp/sx87aa6+91tprz0+vx4fPAg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">
              <v:group id="Grupo 2" o:spid="_x0000_s1034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5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">
                  <v:imagedata r:id="rId2" o:title="" croptop="1121f" cropbottom="57002f"/>
                </v:shape>
                <v:shape id="Imagen 1" o:spid="_x0000_s1036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" filled="f" stroked="f" strokeweight=".5pt">
                  <v:textbox>
                    <w:txbxContent>
                      <w:p w14:paraId="49419CAA" w14:textId="77777777" w:rsidR="00056C69" w:rsidRPr="00BF29F6" w:rsidRDefault="00056C69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38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" filled="f" stroked="f" strokeweight=".5pt">
                <v:textbox>
                  <w:txbxContent>
                    <w:p w14:paraId="7524091C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183D41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27E71D5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47E1B931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183D41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398A6B37" w14:textId="77777777" w:rsidR="00056C69" w:rsidRPr="00183D41" w:rsidRDefault="00056C69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0E3FE25E" w14:textId="77777777" w:rsidR="00056C69" w:rsidRPr="00351E76" w:rsidRDefault="00056C69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3F2A" w14:textId="77777777" w:rsidR="00060A3F" w:rsidRDefault="00060A3F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07FF" w14:textId="4E9B58B1" w:rsidR="00060A3F" w:rsidRPr="009A3A69" w:rsidRDefault="00D43333" w:rsidP="0040215C">
    <w:pPr>
      <w:jc w:val="right"/>
      <w:rPr>
        <w:rFonts w:ascii="Montserrat" w:hAnsi="Montserrat"/>
        <w:b/>
        <w:sz w:val="14"/>
        <w:szCs w:val="14"/>
      </w:rPr>
    </w:pPr>
    <w:r w:rsidRPr="00D43333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62341" behindDoc="0" locked="0" layoutInCell="1" allowOverlap="1" wp14:anchorId="38A661BB" wp14:editId="1A0093B3">
              <wp:simplePos x="0" y="0"/>
              <wp:positionH relativeFrom="column">
                <wp:posOffset>-581555</wp:posOffset>
              </wp:positionH>
              <wp:positionV relativeFrom="paragraph">
                <wp:posOffset>-12170</wp:posOffset>
              </wp:positionV>
              <wp:extent cx="7752714" cy="9924024"/>
              <wp:effectExtent l="0" t="0" r="1270" b="1270"/>
              <wp:wrapNone/>
              <wp:docPr id="559850570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700585765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790822743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1847628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4282149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FF1C76" w14:textId="77777777" w:rsidR="00D43333" w:rsidRPr="00BF29F6" w:rsidRDefault="00D43333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16046596" name="6 Cuadro de texto"/>
                      <wps:cNvSpPr txBox="1"/>
                      <wps:spPr>
                        <a:xfrm>
                          <a:off x="2208895" y="733336"/>
                          <a:ext cx="3342640" cy="545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3A6FE" w14:textId="77777777" w:rsidR="00D43333" w:rsidRPr="00D43333" w:rsidRDefault="00D43333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D43333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E5A4D18" w14:textId="77777777" w:rsidR="00D43333" w:rsidRPr="00D43333" w:rsidRDefault="00D43333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594C5DFF" w14:textId="77777777" w:rsidR="00D43333" w:rsidRPr="00D43333" w:rsidRDefault="00D43333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7125B4F0" w14:textId="26136833" w:rsidR="00D43333" w:rsidRPr="00D43333" w:rsidRDefault="00D43333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A661BB" id="_x0000_s1039" style="position:absolute;left:0;text-align:left;margin-left:-45.8pt;margin-top:-.95pt;width:610.45pt;height:781.4pt;z-index:251662341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Pz/2Lvv&#10;P7vqevH3/8FXMr1leu+ZSZ/0zKTMTDJJJsmkN9J7SEhIQggIREkwoUkT0IANpISiFKXDoaM0Cx7x&#10;6Dmg+NWDRwREIfeuKXrPfXy/33OO96jw9j6f7MfO2muvvdbaa89Pr8eHzwI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">
              <v:group id="Grupo 2" o:spid="_x0000_s1040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41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">
                  <v:imagedata r:id="rId2" o:title="" croptop="1121f" cropbottom="57002f"/>
                </v:shape>
                <v:shape id="Imagen 1" o:spid="_x0000_s1042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3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" filled="f" stroked="f" strokeweight=".5pt">
                  <v:textbox>
                    <w:txbxContent>
                      <w:p w14:paraId="37FF1C76" w14:textId="77777777" w:rsidR="00D43333" w:rsidRPr="00BF29F6" w:rsidRDefault="00D43333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44" type="#_x0000_t202" style="position:absolute;left:22088;top:7333;width:33427;height:5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" filled="f" stroked="f" strokeweight=".5pt">
                <v:textbox>
                  <w:txbxContent>
                    <w:p w14:paraId="50F3A6FE" w14:textId="77777777" w:rsidR="00D43333" w:rsidRPr="00D43333" w:rsidRDefault="00D43333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D43333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E5A4D18" w14:textId="77777777" w:rsidR="00D43333" w:rsidRPr="00D43333" w:rsidRDefault="00D43333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594C5DFF" w14:textId="77777777" w:rsidR="00D43333" w:rsidRPr="00D43333" w:rsidRDefault="00D43333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D43333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7125B4F0" w14:textId="26136833" w:rsidR="00D43333" w:rsidRPr="00D43333" w:rsidRDefault="00D43333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0053" w14:textId="2C96D91A" w:rsidR="00060A3F" w:rsidRPr="00EF0CAE" w:rsidRDefault="005F6CEA" w:rsidP="007D7416">
    <w:pPr>
      <w:jc w:val="right"/>
      <w:rPr>
        <w:rFonts w:ascii="Montserrat" w:hAnsi="Montserrat"/>
        <w:b/>
        <w:sz w:val="14"/>
        <w:szCs w:val="14"/>
      </w:rPr>
    </w:pPr>
    <w:r w:rsidRPr="005F6CEA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68485" behindDoc="0" locked="0" layoutInCell="1" allowOverlap="1" wp14:anchorId="321377BD" wp14:editId="4E60DB2F">
              <wp:simplePos x="0" y="0"/>
              <wp:positionH relativeFrom="column">
                <wp:posOffset>453834</wp:posOffset>
              </wp:positionH>
              <wp:positionV relativeFrom="paragraph">
                <wp:posOffset>-131943</wp:posOffset>
              </wp:positionV>
              <wp:extent cx="7752714" cy="9924024"/>
              <wp:effectExtent l="0" t="0" r="1270" b="1270"/>
              <wp:wrapNone/>
              <wp:docPr id="1472403514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260311017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839187906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576721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18821504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DE5636" w14:textId="77777777" w:rsidR="005F6CEA" w:rsidRPr="00BF29F6" w:rsidRDefault="005F6CEA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68253583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E2E09" w14:textId="77777777" w:rsidR="005F6CEA" w:rsidRPr="00D95DAC" w:rsidRDefault="005F6CEA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D95DAC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A58CFA2" w14:textId="77777777" w:rsidR="005F6CEA" w:rsidRPr="00D95DAC" w:rsidRDefault="005F6CEA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1C2254D1" w14:textId="77777777" w:rsidR="005F6CEA" w:rsidRPr="00D95DAC" w:rsidRDefault="005F6CEA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6C1C9D08" w14:textId="77777777" w:rsidR="005F6CEA" w:rsidRPr="00D95DAC" w:rsidRDefault="005F6CEA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20C12435" w14:textId="77777777" w:rsidR="005F6CEA" w:rsidRPr="00351E76" w:rsidRDefault="005F6CEA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1377BD" id="_x0000_s1045" style="position:absolute;left:0;text-align:left;margin-left:35.75pt;margin-top:-10.4pt;width:610.45pt;height:781.4pt;z-index:251668485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D8/9i77z+76nrx&#10;9//BVzK9ZXrvmUmf9MykzEwySSbJpDfSe0hISEIICERJMKFJE9CADaSEohSlw6GjNAse8eg5oPjV&#10;g0cERCH3ril6z318v99zjveo8PY+n+zHztprr73W2mvPT6/Hh88C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jGAXAAAAACBi&#10;BLsAAAAAABEj2AUAAAAAiBjBLgAAAABAxAh2AQAAAAAiRrALAAAAABAxgl0AAAAAgIgR7AIAAAAA&#10;RIxgFwAAAAAgYgS7AAAAAAARI9gFAAAAAIgYwS4AAAAAQMQI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">
              <v:group id="Grupo 2" o:spid="_x0000_s1046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47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">
                  <v:imagedata r:id="rId2" o:title="" croptop="1121f" cropbottom="57002f"/>
                </v:shape>
                <v:shape id="Imagen 1" o:spid="_x0000_s1048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" filled="f" stroked="f" strokeweight=".5pt">
                  <v:textbox>
                    <w:txbxContent>
                      <w:p w14:paraId="57DE5636" w14:textId="77777777" w:rsidR="005F6CEA" w:rsidRPr="00BF29F6" w:rsidRDefault="005F6CEA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50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" filled="f" stroked="f" strokeweight=".5pt">
                <v:textbox>
                  <w:txbxContent>
                    <w:p w14:paraId="079E2E09" w14:textId="77777777" w:rsidR="005F6CEA" w:rsidRPr="00D95DAC" w:rsidRDefault="005F6CEA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D95DAC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5A58CFA2" w14:textId="77777777" w:rsidR="005F6CEA" w:rsidRPr="00D95DAC" w:rsidRDefault="005F6CEA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1C2254D1" w14:textId="77777777" w:rsidR="005F6CEA" w:rsidRPr="00D95DAC" w:rsidRDefault="005F6CEA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D95DAC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6C1C9D08" w14:textId="77777777" w:rsidR="005F6CEA" w:rsidRPr="00D95DAC" w:rsidRDefault="005F6CEA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20C12435" w14:textId="77777777" w:rsidR="005F6CEA" w:rsidRPr="00351E76" w:rsidRDefault="005F6CEA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E6E7D" w14:textId="77777777" w:rsidR="00190577" w:rsidRPr="00EF0CAE" w:rsidRDefault="00190577" w:rsidP="007D7416">
    <w:pPr>
      <w:jc w:val="right"/>
      <w:rPr>
        <w:rFonts w:ascii="Montserrat" w:hAnsi="Montserrat"/>
        <w:b/>
        <w:sz w:val="14"/>
        <w:szCs w:val="14"/>
      </w:rPr>
    </w:pPr>
    <w:r w:rsidRPr="005F6CEA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70533" behindDoc="0" locked="0" layoutInCell="1" allowOverlap="1" wp14:anchorId="4FE17E36" wp14:editId="73056AF8">
              <wp:simplePos x="0" y="0"/>
              <wp:positionH relativeFrom="column">
                <wp:posOffset>-611497</wp:posOffset>
              </wp:positionH>
              <wp:positionV relativeFrom="paragraph">
                <wp:posOffset>70068</wp:posOffset>
              </wp:positionV>
              <wp:extent cx="7752714" cy="9924024"/>
              <wp:effectExtent l="0" t="0" r="1270" b="1270"/>
              <wp:wrapNone/>
              <wp:docPr id="1010054200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944754383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3570755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329939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83126214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A48DBB" w14:textId="77777777" w:rsidR="00190577" w:rsidRPr="00BF29F6" w:rsidRDefault="00190577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54176250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E2D73" w14:textId="77777777" w:rsidR="00190577" w:rsidRPr="00D95DAC" w:rsidRDefault="00190577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D95DAC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B8291E9" w14:textId="77777777" w:rsidR="00190577" w:rsidRPr="00D95DAC" w:rsidRDefault="00190577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2B245829" w14:textId="77777777" w:rsidR="00190577" w:rsidRPr="00D95DAC" w:rsidRDefault="00190577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2C56DF6F" w14:textId="77777777" w:rsidR="00190577" w:rsidRPr="00D95DAC" w:rsidRDefault="00190577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1BC66431" w14:textId="77777777" w:rsidR="00190577" w:rsidRPr="00351E76" w:rsidRDefault="00190577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E17E36" id="_x0000_s1052" style="position:absolute;left:0;text-align:left;margin-left:-48.15pt;margin-top:5.5pt;width:610.45pt;height:781.4pt;z-index:251670533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D8/9i77z+7&#10;6nrx9//BVzK9ZXrvmUmf9MykzEwySSbJpDfSe0hISEIICERJMKFJE9CADaSEohSlw6GjNAse8eg5&#10;oPjVg0cERCH3ril6z318v99zjveo8PY+n+zHztprr73W2mvPT6/Hh88C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jGAXAAAAACBi&#10;BLsAAAAAABEj2AUAAAAAiBjBLgAAAABAxAh2AQAAAAAiRrALAAAAABAxgl0AAAAAgIgR7AIAAAAA&#10;RIxgFwAAAAAgYgS7AAAAAAARI9gFAAAAAIgYwS4AAAAAQMQI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">
              <v:group id="Grupo 2" o:spid="_x0000_s1053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54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">
                  <v:imagedata r:id="rId2" o:title="" croptop="1121f" cropbottom="57002f"/>
                </v:shape>
                <v:shape id="Imagen 1" o:spid="_x0000_s1055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6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" filled="f" stroked="f" strokeweight=".5pt">
                  <v:textbox>
                    <w:txbxContent>
                      <w:p w14:paraId="5EA48DBB" w14:textId="77777777" w:rsidR="00190577" w:rsidRPr="00BF29F6" w:rsidRDefault="00190577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57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" filled="f" stroked="f" strokeweight=".5pt">
                <v:textbox>
                  <w:txbxContent>
                    <w:p w14:paraId="69DE2D73" w14:textId="77777777" w:rsidR="00190577" w:rsidRPr="00D95DAC" w:rsidRDefault="00190577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D95DAC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B8291E9" w14:textId="77777777" w:rsidR="00190577" w:rsidRPr="00D95DAC" w:rsidRDefault="00190577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2B245829" w14:textId="77777777" w:rsidR="00190577" w:rsidRPr="00D95DAC" w:rsidRDefault="00190577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D95DAC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2C56DF6F" w14:textId="77777777" w:rsidR="00190577" w:rsidRPr="00D95DAC" w:rsidRDefault="00190577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1BC66431" w14:textId="77777777" w:rsidR="00190577" w:rsidRPr="00351E76" w:rsidRDefault="00190577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0F4"/>
    <w:multiLevelType w:val="hybridMultilevel"/>
    <w:tmpl w:val="9384A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82685"/>
    <w:multiLevelType w:val="hybridMultilevel"/>
    <w:tmpl w:val="F4028E6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91CA9"/>
    <w:multiLevelType w:val="hybridMultilevel"/>
    <w:tmpl w:val="5E903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93FA0"/>
    <w:multiLevelType w:val="hybridMultilevel"/>
    <w:tmpl w:val="5816C0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76030"/>
    <w:multiLevelType w:val="hybridMultilevel"/>
    <w:tmpl w:val="D0DAB0A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E0008"/>
    <w:multiLevelType w:val="hybridMultilevel"/>
    <w:tmpl w:val="A126C814"/>
    <w:lvl w:ilvl="0" w:tplc="080A0017">
      <w:start w:val="1"/>
      <w:numFmt w:val="lowerLetter"/>
      <w:lvlText w:val="%1)"/>
      <w:lvlJc w:val="left"/>
      <w:pPr>
        <w:ind w:left="1070" w:hanging="360"/>
      </w:pPr>
    </w:lvl>
    <w:lvl w:ilvl="1" w:tplc="080A0019" w:tentative="1">
      <w:start w:val="1"/>
      <w:numFmt w:val="lowerLetter"/>
      <w:lvlText w:val="%2."/>
      <w:lvlJc w:val="left"/>
      <w:pPr>
        <w:ind w:left="1519" w:hanging="360"/>
      </w:pPr>
    </w:lvl>
    <w:lvl w:ilvl="2" w:tplc="080A001B" w:tentative="1">
      <w:start w:val="1"/>
      <w:numFmt w:val="lowerRoman"/>
      <w:lvlText w:val="%3."/>
      <w:lvlJc w:val="right"/>
      <w:pPr>
        <w:ind w:left="2239" w:hanging="180"/>
      </w:pPr>
    </w:lvl>
    <w:lvl w:ilvl="3" w:tplc="080A000F" w:tentative="1">
      <w:start w:val="1"/>
      <w:numFmt w:val="decimal"/>
      <w:lvlText w:val="%4."/>
      <w:lvlJc w:val="left"/>
      <w:pPr>
        <w:ind w:left="2959" w:hanging="360"/>
      </w:pPr>
    </w:lvl>
    <w:lvl w:ilvl="4" w:tplc="080A0019" w:tentative="1">
      <w:start w:val="1"/>
      <w:numFmt w:val="lowerLetter"/>
      <w:lvlText w:val="%5."/>
      <w:lvlJc w:val="left"/>
      <w:pPr>
        <w:ind w:left="3679" w:hanging="360"/>
      </w:pPr>
    </w:lvl>
    <w:lvl w:ilvl="5" w:tplc="080A001B" w:tentative="1">
      <w:start w:val="1"/>
      <w:numFmt w:val="lowerRoman"/>
      <w:lvlText w:val="%6."/>
      <w:lvlJc w:val="right"/>
      <w:pPr>
        <w:ind w:left="4399" w:hanging="180"/>
      </w:pPr>
    </w:lvl>
    <w:lvl w:ilvl="6" w:tplc="080A000F" w:tentative="1">
      <w:start w:val="1"/>
      <w:numFmt w:val="decimal"/>
      <w:lvlText w:val="%7."/>
      <w:lvlJc w:val="left"/>
      <w:pPr>
        <w:ind w:left="5119" w:hanging="360"/>
      </w:pPr>
    </w:lvl>
    <w:lvl w:ilvl="7" w:tplc="080A0019" w:tentative="1">
      <w:start w:val="1"/>
      <w:numFmt w:val="lowerLetter"/>
      <w:lvlText w:val="%8."/>
      <w:lvlJc w:val="left"/>
      <w:pPr>
        <w:ind w:left="5839" w:hanging="360"/>
      </w:pPr>
    </w:lvl>
    <w:lvl w:ilvl="8" w:tplc="080A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6" w15:restartNumberingAfterBreak="0">
    <w:nsid w:val="48F40717"/>
    <w:multiLevelType w:val="hybridMultilevel"/>
    <w:tmpl w:val="694ACDBA"/>
    <w:lvl w:ilvl="0" w:tplc="08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7" w15:restartNumberingAfterBreak="0">
    <w:nsid w:val="6FB01441"/>
    <w:multiLevelType w:val="hybridMultilevel"/>
    <w:tmpl w:val="09820D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B723C"/>
    <w:multiLevelType w:val="hybridMultilevel"/>
    <w:tmpl w:val="7B2252EC"/>
    <w:lvl w:ilvl="0" w:tplc="08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65097083">
    <w:abstractNumId w:val="1"/>
  </w:num>
  <w:num w:numId="2" w16cid:durableId="1837644675">
    <w:abstractNumId w:val="4"/>
  </w:num>
  <w:num w:numId="3" w16cid:durableId="188568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3203036">
    <w:abstractNumId w:val="7"/>
  </w:num>
  <w:num w:numId="5" w16cid:durableId="1327201847">
    <w:abstractNumId w:val="6"/>
  </w:num>
  <w:num w:numId="6" w16cid:durableId="155657105">
    <w:abstractNumId w:val="8"/>
  </w:num>
  <w:num w:numId="7" w16cid:durableId="522598474">
    <w:abstractNumId w:val="5"/>
  </w:num>
  <w:num w:numId="8" w16cid:durableId="1756583858">
    <w:abstractNumId w:val="2"/>
  </w:num>
  <w:num w:numId="9" w16cid:durableId="2027487661">
    <w:abstractNumId w:val="0"/>
  </w:num>
  <w:num w:numId="10" w16cid:durableId="818838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AC"/>
    <w:rsid w:val="000168C9"/>
    <w:rsid w:val="00021832"/>
    <w:rsid w:val="00050F92"/>
    <w:rsid w:val="00052B5D"/>
    <w:rsid w:val="00056C69"/>
    <w:rsid w:val="00060A3F"/>
    <w:rsid w:val="0006194C"/>
    <w:rsid w:val="00075A6D"/>
    <w:rsid w:val="000760C6"/>
    <w:rsid w:val="000868F4"/>
    <w:rsid w:val="000943F9"/>
    <w:rsid w:val="0009531B"/>
    <w:rsid w:val="000A456B"/>
    <w:rsid w:val="000C466C"/>
    <w:rsid w:val="00125B28"/>
    <w:rsid w:val="001567EB"/>
    <w:rsid w:val="00164197"/>
    <w:rsid w:val="001642F8"/>
    <w:rsid w:val="001663F4"/>
    <w:rsid w:val="00183D41"/>
    <w:rsid w:val="00185842"/>
    <w:rsid w:val="00190577"/>
    <w:rsid w:val="001A28A9"/>
    <w:rsid w:val="001B052D"/>
    <w:rsid w:val="001B5499"/>
    <w:rsid w:val="001B75EA"/>
    <w:rsid w:val="001C143F"/>
    <w:rsid w:val="001D1396"/>
    <w:rsid w:val="001D47B1"/>
    <w:rsid w:val="001E1DBA"/>
    <w:rsid w:val="001E621D"/>
    <w:rsid w:val="002021F5"/>
    <w:rsid w:val="002148E5"/>
    <w:rsid w:val="00217868"/>
    <w:rsid w:val="00227E32"/>
    <w:rsid w:val="00231FA2"/>
    <w:rsid w:val="00243977"/>
    <w:rsid w:val="00244448"/>
    <w:rsid w:val="00262502"/>
    <w:rsid w:val="0026283D"/>
    <w:rsid w:val="00263700"/>
    <w:rsid w:val="00277104"/>
    <w:rsid w:val="002A35D3"/>
    <w:rsid w:val="002A4F16"/>
    <w:rsid w:val="002C0EA5"/>
    <w:rsid w:val="002D7418"/>
    <w:rsid w:val="002E34C5"/>
    <w:rsid w:val="002F3663"/>
    <w:rsid w:val="002F6C88"/>
    <w:rsid w:val="002F7A97"/>
    <w:rsid w:val="0031239A"/>
    <w:rsid w:val="0031330D"/>
    <w:rsid w:val="0032685F"/>
    <w:rsid w:val="00347514"/>
    <w:rsid w:val="00350729"/>
    <w:rsid w:val="00353A3F"/>
    <w:rsid w:val="00366D98"/>
    <w:rsid w:val="003766C4"/>
    <w:rsid w:val="003A2914"/>
    <w:rsid w:val="003A2DC0"/>
    <w:rsid w:val="003B3BEE"/>
    <w:rsid w:val="003C281C"/>
    <w:rsid w:val="003C2B80"/>
    <w:rsid w:val="003C4B81"/>
    <w:rsid w:val="003E17D0"/>
    <w:rsid w:val="003F2B97"/>
    <w:rsid w:val="0040215C"/>
    <w:rsid w:val="00406A76"/>
    <w:rsid w:val="00407900"/>
    <w:rsid w:val="004229F3"/>
    <w:rsid w:val="0044281C"/>
    <w:rsid w:val="00461BFE"/>
    <w:rsid w:val="00473DD7"/>
    <w:rsid w:val="00485768"/>
    <w:rsid w:val="00494DE2"/>
    <w:rsid w:val="004A04D7"/>
    <w:rsid w:val="004B6B77"/>
    <w:rsid w:val="004C7242"/>
    <w:rsid w:val="004D024E"/>
    <w:rsid w:val="00507DED"/>
    <w:rsid w:val="00514EED"/>
    <w:rsid w:val="00515E46"/>
    <w:rsid w:val="005175B8"/>
    <w:rsid w:val="00530641"/>
    <w:rsid w:val="00530C55"/>
    <w:rsid w:val="00552A22"/>
    <w:rsid w:val="005564EE"/>
    <w:rsid w:val="0056055F"/>
    <w:rsid w:val="0056635A"/>
    <w:rsid w:val="00571AFD"/>
    <w:rsid w:val="00577A66"/>
    <w:rsid w:val="0058376E"/>
    <w:rsid w:val="005A47F7"/>
    <w:rsid w:val="005B0241"/>
    <w:rsid w:val="005D3922"/>
    <w:rsid w:val="005D67A9"/>
    <w:rsid w:val="005F0DF2"/>
    <w:rsid w:val="005F6CEA"/>
    <w:rsid w:val="00604418"/>
    <w:rsid w:val="00615835"/>
    <w:rsid w:val="00627EAF"/>
    <w:rsid w:val="006303D4"/>
    <w:rsid w:val="00636549"/>
    <w:rsid w:val="00650357"/>
    <w:rsid w:val="00653FA4"/>
    <w:rsid w:val="006830E0"/>
    <w:rsid w:val="00694195"/>
    <w:rsid w:val="006A5078"/>
    <w:rsid w:val="006A797D"/>
    <w:rsid w:val="00701F73"/>
    <w:rsid w:val="007045B7"/>
    <w:rsid w:val="00726BEE"/>
    <w:rsid w:val="00730195"/>
    <w:rsid w:val="00746A61"/>
    <w:rsid w:val="007543D7"/>
    <w:rsid w:val="00756901"/>
    <w:rsid w:val="007745E2"/>
    <w:rsid w:val="00777F53"/>
    <w:rsid w:val="007833B0"/>
    <w:rsid w:val="0078564A"/>
    <w:rsid w:val="0078665C"/>
    <w:rsid w:val="00790C87"/>
    <w:rsid w:val="00792C56"/>
    <w:rsid w:val="007A3534"/>
    <w:rsid w:val="007A4B2F"/>
    <w:rsid w:val="007A5345"/>
    <w:rsid w:val="007B6C7A"/>
    <w:rsid w:val="007C3B54"/>
    <w:rsid w:val="007C7C3B"/>
    <w:rsid w:val="007D1E42"/>
    <w:rsid w:val="007D69B2"/>
    <w:rsid w:val="007D7416"/>
    <w:rsid w:val="00806E7B"/>
    <w:rsid w:val="00827856"/>
    <w:rsid w:val="00831813"/>
    <w:rsid w:val="00855367"/>
    <w:rsid w:val="008644ED"/>
    <w:rsid w:val="008663B1"/>
    <w:rsid w:val="00895FD4"/>
    <w:rsid w:val="008976F1"/>
    <w:rsid w:val="008A07AD"/>
    <w:rsid w:val="008B29A8"/>
    <w:rsid w:val="008B67DD"/>
    <w:rsid w:val="008B791D"/>
    <w:rsid w:val="008D10F4"/>
    <w:rsid w:val="008D449C"/>
    <w:rsid w:val="008D51CF"/>
    <w:rsid w:val="008E7B1A"/>
    <w:rsid w:val="00902834"/>
    <w:rsid w:val="009039D7"/>
    <w:rsid w:val="00905EAB"/>
    <w:rsid w:val="0090602C"/>
    <w:rsid w:val="00932754"/>
    <w:rsid w:val="00950243"/>
    <w:rsid w:val="009638FF"/>
    <w:rsid w:val="0096433B"/>
    <w:rsid w:val="00974EAA"/>
    <w:rsid w:val="00977E0E"/>
    <w:rsid w:val="009834B7"/>
    <w:rsid w:val="009A3A69"/>
    <w:rsid w:val="009B60E5"/>
    <w:rsid w:val="009E4582"/>
    <w:rsid w:val="009F395B"/>
    <w:rsid w:val="00A317F4"/>
    <w:rsid w:val="00A37989"/>
    <w:rsid w:val="00A416F0"/>
    <w:rsid w:val="00A60998"/>
    <w:rsid w:val="00A72587"/>
    <w:rsid w:val="00A844DA"/>
    <w:rsid w:val="00A86703"/>
    <w:rsid w:val="00AA6B1D"/>
    <w:rsid w:val="00AC1702"/>
    <w:rsid w:val="00AC58C6"/>
    <w:rsid w:val="00AD1BD7"/>
    <w:rsid w:val="00AD3E08"/>
    <w:rsid w:val="00AE6155"/>
    <w:rsid w:val="00AF6036"/>
    <w:rsid w:val="00B01A4F"/>
    <w:rsid w:val="00B36398"/>
    <w:rsid w:val="00B40218"/>
    <w:rsid w:val="00B40411"/>
    <w:rsid w:val="00B405F5"/>
    <w:rsid w:val="00B67697"/>
    <w:rsid w:val="00B77D6C"/>
    <w:rsid w:val="00B82B59"/>
    <w:rsid w:val="00BA78A7"/>
    <w:rsid w:val="00BB2011"/>
    <w:rsid w:val="00BE1D81"/>
    <w:rsid w:val="00C14ED6"/>
    <w:rsid w:val="00C2471E"/>
    <w:rsid w:val="00C311C5"/>
    <w:rsid w:val="00C3178E"/>
    <w:rsid w:val="00C32B08"/>
    <w:rsid w:val="00C32C48"/>
    <w:rsid w:val="00C454E7"/>
    <w:rsid w:val="00C7531F"/>
    <w:rsid w:val="00C857A2"/>
    <w:rsid w:val="00C86CEE"/>
    <w:rsid w:val="00CA75AC"/>
    <w:rsid w:val="00CB1E84"/>
    <w:rsid w:val="00CC0967"/>
    <w:rsid w:val="00CC6D11"/>
    <w:rsid w:val="00CF1368"/>
    <w:rsid w:val="00D069AE"/>
    <w:rsid w:val="00D147FF"/>
    <w:rsid w:val="00D17032"/>
    <w:rsid w:val="00D17138"/>
    <w:rsid w:val="00D27102"/>
    <w:rsid w:val="00D27AD5"/>
    <w:rsid w:val="00D43333"/>
    <w:rsid w:val="00D45185"/>
    <w:rsid w:val="00D525D6"/>
    <w:rsid w:val="00D56D85"/>
    <w:rsid w:val="00D57205"/>
    <w:rsid w:val="00D6751C"/>
    <w:rsid w:val="00D74E09"/>
    <w:rsid w:val="00D95DAC"/>
    <w:rsid w:val="00DA4A54"/>
    <w:rsid w:val="00DA50BC"/>
    <w:rsid w:val="00DC0CBF"/>
    <w:rsid w:val="00DC3588"/>
    <w:rsid w:val="00DD2EFA"/>
    <w:rsid w:val="00DE4D4A"/>
    <w:rsid w:val="00DE60EC"/>
    <w:rsid w:val="00DE6EEF"/>
    <w:rsid w:val="00DF2EA1"/>
    <w:rsid w:val="00E4727F"/>
    <w:rsid w:val="00E61340"/>
    <w:rsid w:val="00E638AE"/>
    <w:rsid w:val="00E66FA1"/>
    <w:rsid w:val="00E679BA"/>
    <w:rsid w:val="00E723BB"/>
    <w:rsid w:val="00E9064F"/>
    <w:rsid w:val="00EC1467"/>
    <w:rsid w:val="00ED7313"/>
    <w:rsid w:val="00F024FC"/>
    <w:rsid w:val="00F16670"/>
    <w:rsid w:val="00F24A3E"/>
    <w:rsid w:val="00F25F17"/>
    <w:rsid w:val="00F33AD5"/>
    <w:rsid w:val="00F34238"/>
    <w:rsid w:val="00F43BAF"/>
    <w:rsid w:val="00F463DD"/>
    <w:rsid w:val="00F50A43"/>
    <w:rsid w:val="00F51117"/>
    <w:rsid w:val="00F733C2"/>
    <w:rsid w:val="00F84E5E"/>
    <w:rsid w:val="00F917DB"/>
    <w:rsid w:val="00FA0B99"/>
    <w:rsid w:val="00FD27CA"/>
    <w:rsid w:val="00FD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D9894"/>
  <w15:docId w15:val="{64C51699-239D-422B-B383-1C106CB2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BD7"/>
    <w:pPr>
      <w:spacing w:after="0" w:line="240" w:lineRule="auto"/>
    </w:pPr>
    <w:rPr>
      <w:rFonts w:eastAsiaTheme="minorEastAsia"/>
      <w:sz w:val="24"/>
      <w:szCs w:val="24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06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0729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350729"/>
  </w:style>
  <w:style w:type="paragraph" w:styleId="Piedepgina">
    <w:name w:val="footer"/>
    <w:basedOn w:val="Normal"/>
    <w:link w:val="PiedepginaCar"/>
    <w:uiPriority w:val="99"/>
    <w:unhideWhenUsed/>
    <w:rsid w:val="00350729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50729"/>
  </w:style>
  <w:style w:type="table" w:styleId="Tablaconcuadrcula">
    <w:name w:val="Table Grid"/>
    <w:basedOn w:val="Tablanormal"/>
    <w:uiPriority w:val="39"/>
    <w:rsid w:val="003507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07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0729"/>
    <w:rPr>
      <w:rFonts w:ascii="Tahoma" w:eastAsiaTheme="minorEastAsia" w:hAnsi="Tahoma" w:cs="Tahoma"/>
      <w:sz w:val="16"/>
      <w:szCs w:val="16"/>
      <w:lang w:val="es-ES_tradnl"/>
    </w:rPr>
  </w:style>
  <w:style w:type="paragraph" w:styleId="Prrafodelista">
    <w:name w:val="List Paragraph"/>
    <w:basedOn w:val="Normal"/>
    <w:uiPriority w:val="34"/>
    <w:qFormat/>
    <w:rsid w:val="0040215C"/>
    <w:pPr>
      <w:widowControl w:val="0"/>
      <w:kinsoku w:val="0"/>
      <w:overflowPunct w:val="0"/>
      <w:ind w:left="708"/>
      <w:textAlignment w:val="baseline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Default">
    <w:name w:val="Default"/>
    <w:rsid w:val="0040215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5D39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518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53064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3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mendozah442\Downloads\Trabajo\-%20Integration\%5b%20-%20Baja_18-4-7-5%20-%20%5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D66EC-8997-4A58-9481-6DBE1F8B9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 - Baja_18-4-7-5 - ]</Template>
  <TotalTime>374</TotalTime>
  <Pages>8</Pages>
  <Words>1366</Words>
  <Characters>8995</Characters>
  <Application>Microsoft Office Word</Application>
  <DocSecurity>0</DocSecurity>
  <Lines>562</Lines>
  <Paragraphs>545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IMSS</Company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Mendoza Huertas</dc:creator>
  <cp:lastModifiedBy>Fernando Mdza</cp:lastModifiedBy>
  <cp:revision>123</cp:revision>
  <cp:lastPrinted>2024-06-17T20:06:00Z</cp:lastPrinted>
  <dcterms:created xsi:type="dcterms:W3CDTF">2024-06-17T20:18:00Z</dcterms:created>
  <dcterms:modified xsi:type="dcterms:W3CDTF">2026-05-04T04:09:00Z</dcterms:modified>
</cp:coreProperties>
</file>